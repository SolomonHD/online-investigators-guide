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1FCB1A5" w14:textId="77777777" w:rsidR="00F03413" w:rsidRPr="00A079EB" w:rsidRDefault="00FD3C5D" w:rsidP="00A079EB">
      <w:pPr>
        <w:pStyle w:val="StepHeading"/>
      </w:pPr>
      <w:r>
        <w:t>Analytics</w:t>
      </w:r>
    </w:p>
    <w:p w14:paraId="2637C2E3" w14:textId="77777777" w:rsidR="00F03413" w:rsidRPr="00A079EB" w:rsidRDefault="00FD3C5D" w:rsidP="00A079EB">
      <w:pPr>
        <w:pStyle w:val="StepInstructions"/>
      </w:pPr>
      <w:r>
        <w:t>This is the dashboard introduction. Here are the statistics and an explanation of the analytics.</w:t>
      </w:r>
      <w:bookmarkStart w:id="0" w:name="Step6"/>
      <w:bookmarkStart w:id="1" w:name="_GoBack"/>
      <w:bookmarkEnd w:id="0"/>
      <w:bookmarkEnd w:id="1"/>
    </w:p>
    <w:p w14:paraId="443C496E" w14:textId="77777777" w:rsidR="00F03413" w:rsidRPr="00A079EB" w:rsidRDefault="00FD3C5D" w:rsidP="00A079EB">
      <w:pPr>
        <w:pStyle w:val="SubstepHeading"/>
      </w:pPr>
      <w:r>
        <w:t>Custom Views</w:t>
      </w:r>
    </w:p>
    <w:p w14:paraId="57D9E3AE" w14:textId="77777777" w:rsidR="00F03413" w:rsidRPr="00A079EB" w:rsidRDefault="00FD3C5D" w:rsidP="00A079EB">
      <w:pPr>
        <w:pStyle w:val="StepInstructions"/>
      </w:pPr>
      <w:r>
        <w:t>The number of views that have been created amongst the active user base.</w:t>
      </w:r>
    </w:p>
    <w:p w14:paraId="5D005CC8" w14:textId="77777777" w:rsidR="00F03413" w:rsidRPr="00A079EB" w:rsidRDefault="00FD3C5D" w:rsidP="00A079EB">
      <w:pPr>
        <w:pStyle w:val="StepImage"/>
      </w:pPr>
      <w:r>
        <w:rPr>
          <w:noProof/>
        </w:rPr>
        <w:drawing>
          <wp:inline distT="0" distB="0" distL="0" distR="0" wp14:anchorId="5322BFC7" wp14:editId="7724199E">
            <wp:extent cx="3143250" cy="1619250"/>
            <wp:effectExtent l="0" t="0" r="0" b="0"/>
            <wp:docPr id="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png"/>
                    <pic:cNvPicPr/>
                  </pic:nvPicPr>
                  <pic:blipFill>
                    <a:blip r:embed="rId8"/>
                    <a:stretch>
                      <a:fillRect/>
                    </a:stretch>
                  </pic:blipFill>
                  <pic:spPr>
                    <a:xfrm>
                      <a:off x="0" y="0"/>
                      <a:ext cx="3143250" cy="1619250"/>
                    </a:xfrm>
                    <a:prstGeom prst="rect">
                      <a:avLst/>
                    </a:prstGeom>
                  </pic:spPr>
                </pic:pic>
              </a:graphicData>
            </a:graphic>
          </wp:inline>
        </w:drawing>
      </w:r>
      <w:bookmarkStart w:id="2" w:name="Step7"/>
      <w:bookmarkEnd w:id="2"/>
    </w:p>
    <w:p w14:paraId="71F444F0" w14:textId="77777777" w:rsidR="00F03413" w:rsidRPr="00A079EB" w:rsidRDefault="00FD3C5D" w:rsidP="00A079EB">
      <w:pPr>
        <w:pStyle w:val="SubstepHeading"/>
      </w:pPr>
      <w:r>
        <w:t>Active Users</w:t>
      </w:r>
    </w:p>
    <w:p w14:paraId="430594B0" w14:textId="77777777" w:rsidR="00F03413" w:rsidRPr="00A079EB" w:rsidRDefault="00FD3C5D" w:rsidP="00A079EB">
      <w:pPr>
        <w:pStyle w:val="StepInstructions"/>
      </w:pPr>
      <w:r>
        <w:t>The number of users who have used their Emory login to access the website.</w:t>
      </w:r>
    </w:p>
    <w:p w14:paraId="4825F42F" w14:textId="77777777" w:rsidR="00F03413" w:rsidRPr="00A079EB" w:rsidRDefault="00FD3C5D" w:rsidP="00A079EB">
      <w:pPr>
        <w:pStyle w:val="StepImage"/>
      </w:pPr>
      <w:r>
        <w:rPr>
          <w:noProof/>
        </w:rPr>
        <w:drawing>
          <wp:inline distT="0" distB="0" distL="0" distR="0" wp14:anchorId="3EF7CAEB" wp14:editId="43307169">
            <wp:extent cx="3152775" cy="1638300"/>
            <wp:effectExtent l="0" t="0" r="0" b="0"/>
            <wp:docPr id="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png"/>
                    <pic:cNvPicPr/>
                  </pic:nvPicPr>
                  <pic:blipFill>
                    <a:blip r:embed="rId9"/>
                    <a:stretch>
                      <a:fillRect/>
                    </a:stretch>
                  </pic:blipFill>
                  <pic:spPr>
                    <a:xfrm>
                      <a:off x="0" y="0"/>
                      <a:ext cx="3152775" cy="1638300"/>
                    </a:xfrm>
                    <a:prstGeom prst="rect">
                      <a:avLst/>
                    </a:prstGeom>
                  </pic:spPr>
                </pic:pic>
              </a:graphicData>
            </a:graphic>
          </wp:inline>
        </w:drawing>
      </w:r>
      <w:bookmarkStart w:id="3" w:name="Step1"/>
      <w:bookmarkEnd w:id="3"/>
    </w:p>
    <w:p w14:paraId="73159D84" w14:textId="77777777" w:rsidR="00F03413" w:rsidRPr="00A079EB" w:rsidRDefault="00FD3C5D" w:rsidP="00A079EB">
      <w:pPr>
        <w:pStyle w:val="StepHeading"/>
      </w:pPr>
      <w:r>
        <w:t>Broken Link Checker</w:t>
      </w:r>
    </w:p>
    <w:p w14:paraId="1F48C71E" w14:textId="77777777" w:rsidR="00F03413" w:rsidRPr="00A079EB" w:rsidRDefault="00FD3C5D" w:rsidP="00A079EB">
      <w:pPr>
        <w:pStyle w:val="StepInstructions"/>
      </w:pPr>
      <w:r>
        <w:t xml:space="preserve">The Broken Link Checker in the Dashboard crawls every page and child page within the Online Investigator's Guide and detects the HTTP response for the links within that page. This report runs on demand and will take a few minutes to run. </w:t>
      </w:r>
      <w:r>
        <w:rPr>
          <w:color w:val="FF0000"/>
        </w:rPr>
        <w:t>You must remain on the Dashboard page for the report to complete successfully.</w:t>
      </w:r>
    </w:p>
    <w:p w14:paraId="460B8E9C" w14:textId="77777777" w:rsidR="00F03413" w:rsidRPr="00A079EB" w:rsidRDefault="00FD3C5D" w:rsidP="00A079EB">
      <w:pPr>
        <w:pStyle w:val="StepInstructions"/>
      </w:pPr>
      <w:r>
        <w:lastRenderedPageBreak/>
        <w:t>The report produces the following information:</w:t>
      </w:r>
    </w:p>
    <w:p w14:paraId="446ABFCD" w14:textId="77777777" w:rsidR="00F03413" w:rsidRPr="00A079EB" w:rsidRDefault="00FD3C5D" w:rsidP="00A079EB">
      <w:pPr>
        <w:pStyle w:val="ScreenStepsListNumber2"/>
        <w:numPr>
          <w:ilvl w:val="0"/>
          <w:numId w:val="22"/>
        </w:numPr>
      </w:pPr>
      <w:r>
        <w:t>Page Title</w:t>
      </w:r>
    </w:p>
    <w:p w14:paraId="4E4D001A" w14:textId="77777777" w:rsidR="00F03413" w:rsidRPr="00A079EB" w:rsidRDefault="00FD3C5D" w:rsidP="00A079EB">
      <w:pPr>
        <w:pStyle w:val="ScreenStepsListBullet3"/>
      </w:pPr>
      <w:r>
        <w:t>Administrative title of the page with the broken link</w:t>
      </w:r>
    </w:p>
    <w:p w14:paraId="7B09BD1C" w14:textId="77777777" w:rsidR="00F03413" w:rsidRPr="00A079EB" w:rsidRDefault="00FD3C5D" w:rsidP="00A079EB">
      <w:pPr>
        <w:pStyle w:val="ScreenStepsListNumber2"/>
      </w:pPr>
      <w:r>
        <w:t>Link Text</w:t>
      </w:r>
    </w:p>
    <w:p w14:paraId="3FA8C8F1" w14:textId="77777777" w:rsidR="00F03413" w:rsidRPr="00A079EB" w:rsidRDefault="00FD3C5D" w:rsidP="00A079EB">
      <w:pPr>
        <w:pStyle w:val="ScreenStepsListBullet3"/>
      </w:pPr>
      <w:r>
        <w:t>Text entered within the editor that is resolving to a broken link</w:t>
      </w:r>
    </w:p>
    <w:p w14:paraId="4931A370" w14:textId="77777777" w:rsidR="00F03413" w:rsidRPr="00A079EB" w:rsidRDefault="00FD3C5D" w:rsidP="00A079EB">
      <w:pPr>
        <w:pStyle w:val="ScreenStepsListNumber2"/>
      </w:pPr>
      <w:r>
        <w:t>Bad URL</w:t>
      </w:r>
    </w:p>
    <w:p w14:paraId="1057CA05" w14:textId="77777777" w:rsidR="00F03413" w:rsidRPr="00A079EB" w:rsidRDefault="00FD3C5D" w:rsidP="00A079EB">
      <w:pPr>
        <w:pStyle w:val="ScreenStepsListBullet3"/>
      </w:pPr>
      <w:r>
        <w:t>The URL that is resolving as a broken link</w:t>
      </w:r>
    </w:p>
    <w:p w14:paraId="12EDDC7D" w14:textId="77777777" w:rsidR="00F03413" w:rsidRPr="00A079EB" w:rsidRDefault="00FD3C5D" w:rsidP="00A079EB">
      <w:pPr>
        <w:pStyle w:val="ScreenStepsListNumber2"/>
      </w:pPr>
      <w:r>
        <w:t>Error Codes</w:t>
      </w:r>
    </w:p>
    <w:p w14:paraId="4A306381" w14:textId="77777777" w:rsidR="00F03413" w:rsidRPr="00A079EB" w:rsidRDefault="00FD3C5D" w:rsidP="00A079EB">
      <w:pPr>
        <w:pStyle w:val="ScreenStepsListBullet3"/>
      </w:pPr>
      <w:r>
        <w:t>The code that the crawler sends back</w:t>
      </w:r>
    </w:p>
    <w:p w14:paraId="3D661944" w14:textId="77777777" w:rsidR="00F03413" w:rsidRPr="00A079EB" w:rsidRDefault="00FD3C5D" w:rsidP="00A079EB">
      <w:pPr>
        <w:pStyle w:val="StepImage"/>
      </w:pPr>
      <w:r>
        <w:rPr>
          <w:noProof/>
        </w:rPr>
        <w:drawing>
          <wp:inline distT="0" distB="0" distL="0" distR="0" wp14:anchorId="347BB365" wp14:editId="089DF2E6">
            <wp:extent cx="5943600" cy="1989150"/>
            <wp:effectExtent l="0" t="0" r="0" b="0"/>
            <wp:docPr id="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3.png"/>
                    <pic:cNvPicPr/>
                  </pic:nvPicPr>
                  <pic:blipFill>
                    <a:blip r:embed="rId10"/>
                    <a:stretch>
                      <a:fillRect/>
                    </a:stretch>
                  </pic:blipFill>
                  <pic:spPr>
                    <a:xfrm>
                      <a:off x="0" y="0"/>
                      <a:ext cx="5943600" cy="1989150"/>
                    </a:xfrm>
                    <a:prstGeom prst="rect">
                      <a:avLst/>
                    </a:prstGeom>
                  </pic:spPr>
                </pic:pic>
              </a:graphicData>
            </a:graphic>
          </wp:inline>
        </w:drawing>
      </w:r>
      <w:bookmarkStart w:id="4" w:name="Step8"/>
      <w:bookmarkEnd w:id="4"/>
    </w:p>
    <w:p w14:paraId="10E41189" w14:textId="77777777" w:rsidR="00F03413" w:rsidRPr="00A079EB" w:rsidRDefault="00FD3C5D" w:rsidP="00A079EB">
      <w:pPr>
        <w:pStyle w:val="SubstepHeading"/>
      </w:pPr>
      <w:r>
        <w:t>Last Time Updated</w:t>
      </w:r>
    </w:p>
    <w:p w14:paraId="1881615B" w14:textId="77777777" w:rsidR="00F03413" w:rsidRPr="00A079EB" w:rsidRDefault="00FD3C5D" w:rsidP="00A079EB">
      <w:pPr>
        <w:pStyle w:val="StepImage"/>
      </w:pPr>
      <w:r>
        <w:rPr>
          <w:noProof/>
        </w:rPr>
        <w:drawing>
          <wp:inline distT="0" distB="0" distL="0" distR="0" wp14:anchorId="2E7C26CA" wp14:editId="6BE8E6ED">
            <wp:extent cx="5943600" cy="748913"/>
            <wp:effectExtent l="0" t="0" r="0" b="0"/>
            <wp:docPr id="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4.png"/>
                    <pic:cNvPicPr/>
                  </pic:nvPicPr>
                  <pic:blipFill>
                    <a:blip r:embed="rId11"/>
                    <a:stretch>
                      <a:fillRect/>
                    </a:stretch>
                  </pic:blipFill>
                  <pic:spPr>
                    <a:xfrm>
                      <a:off x="0" y="0"/>
                      <a:ext cx="5943600" cy="748913"/>
                    </a:xfrm>
                    <a:prstGeom prst="rect">
                      <a:avLst/>
                    </a:prstGeom>
                  </pic:spPr>
                </pic:pic>
              </a:graphicData>
            </a:graphic>
          </wp:inline>
        </w:drawing>
      </w:r>
      <w:bookmarkStart w:id="5" w:name="Step10"/>
      <w:bookmarkEnd w:id="5"/>
    </w:p>
    <w:p w14:paraId="36809675" w14:textId="77777777" w:rsidR="00F03413" w:rsidRPr="00A079EB" w:rsidRDefault="00FD3C5D" w:rsidP="00A079EB">
      <w:pPr>
        <w:pStyle w:val="SubstepHeading"/>
      </w:pPr>
      <w:r>
        <w:t>Edit Page</w:t>
      </w:r>
    </w:p>
    <w:p w14:paraId="7E18DB65" w14:textId="77777777" w:rsidR="00F03413" w:rsidRPr="00A079EB" w:rsidRDefault="00FD3C5D" w:rsidP="00A079EB">
      <w:pPr>
        <w:pStyle w:val="StepInstructions"/>
      </w:pPr>
      <w:r>
        <w:t xml:space="preserve">Click the Pencil next to the Page Title to open a new browser window and edit the offending page. </w:t>
      </w:r>
      <w:r>
        <w:rPr>
          <w:color w:val="FF0000"/>
        </w:rPr>
        <w:t>Note: you will need to rerun the Broken Link Checker for the report to update.</w:t>
      </w:r>
      <w:bookmarkStart w:id="6" w:name="Step11"/>
      <w:bookmarkEnd w:id="6"/>
    </w:p>
    <w:p w14:paraId="1AA5AA2E" w14:textId="77777777" w:rsidR="00F03413" w:rsidRPr="00A079EB" w:rsidRDefault="00FD3C5D" w:rsidP="00A079EB">
      <w:pPr>
        <w:pStyle w:val="SubstepHeading"/>
      </w:pPr>
      <w:r>
        <w:t>Refreshing Report</w:t>
      </w:r>
    </w:p>
    <w:p w14:paraId="607E5D2F" w14:textId="77777777" w:rsidR="00F03413" w:rsidRPr="00A079EB" w:rsidRDefault="00FD3C5D" w:rsidP="00A079EB">
      <w:pPr>
        <w:pStyle w:val="StepInstructions"/>
      </w:pPr>
      <w:r>
        <w:t xml:space="preserve">To refresh the report, select Rerun Report from at the bottom of the report table. </w:t>
      </w:r>
      <w:r>
        <w:rPr>
          <w:color w:val="FF0000"/>
        </w:rPr>
        <w:t>It will take a few minutes to run and you must remain on the Dashboard page for the report to complete successfully.</w:t>
      </w:r>
    </w:p>
    <w:p w14:paraId="6AC9AFEF" w14:textId="77777777" w:rsidR="00F03413" w:rsidRPr="00A079EB" w:rsidRDefault="00FD3C5D" w:rsidP="00A079EB">
      <w:pPr>
        <w:pStyle w:val="StepImage"/>
      </w:pPr>
      <w:r>
        <w:rPr>
          <w:noProof/>
        </w:rPr>
        <w:drawing>
          <wp:inline distT="0" distB="0" distL="0" distR="0" wp14:anchorId="60F0003E" wp14:editId="724624F6">
            <wp:extent cx="5943600" cy="686901"/>
            <wp:effectExtent l="0" t="0" r="0" b="0"/>
            <wp:docPr id="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5.png"/>
                    <pic:cNvPicPr/>
                  </pic:nvPicPr>
                  <pic:blipFill>
                    <a:blip r:embed="rId12"/>
                    <a:stretch>
                      <a:fillRect/>
                    </a:stretch>
                  </pic:blipFill>
                  <pic:spPr>
                    <a:xfrm>
                      <a:off x="0" y="0"/>
                      <a:ext cx="5943600" cy="686901"/>
                    </a:xfrm>
                    <a:prstGeom prst="rect">
                      <a:avLst/>
                    </a:prstGeom>
                  </pic:spPr>
                </pic:pic>
              </a:graphicData>
            </a:graphic>
          </wp:inline>
        </w:drawing>
      </w:r>
      <w:bookmarkStart w:id="7" w:name="Step9"/>
      <w:bookmarkEnd w:id="7"/>
    </w:p>
    <w:p w14:paraId="566F5830" w14:textId="77777777" w:rsidR="00F03413" w:rsidRPr="00A079EB" w:rsidRDefault="00FD3C5D" w:rsidP="00A079EB">
      <w:pPr>
        <w:pStyle w:val="SubstepHeading"/>
      </w:pPr>
      <w:r>
        <w:t>Error Codes</w:t>
      </w:r>
    </w:p>
    <w:p w14:paraId="089706BA" w14:textId="77777777" w:rsidR="00F03413" w:rsidRPr="00A079EB" w:rsidRDefault="00FD3C5D" w:rsidP="00A079EB">
      <w:pPr>
        <w:pStyle w:val="ScreenStepsListNumber"/>
        <w:numPr>
          <w:ilvl w:val="0"/>
          <w:numId w:val="23"/>
        </w:numPr>
      </w:pPr>
      <w:r>
        <w:rPr>
          <w:b/>
        </w:rPr>
        <w:t xml:space="preserve">404 =&gt; Net::HTTPNotFound for </w:t>
      </w:r>
      <w:r>
        <w:rPr>
          <w:b/>
          <w:i/>
        </w:rPr>
        <w:t>&lt;bad URL&gt;</w:t>
      </w:r>
      <w:r>
        <w:rPr>
          <w:b/>
        </w:rPr>
        <w:t xml:space="preserve"> -- unhandled response</w:t>
      </w:r>
    </w:p>
    <w:p w14:paraId="24E9C685" w14:textId="77777777" w:rsidR="00F03413" w:rsidRPr="00A079EB" w:rsidRDefault="00FD3C5D" w:rsidP="00A079EB">
      <w:pPr>
        <w:pStyle w:val="ScreenStepsListBullet2"/>
      </w:pPr>
      <w:r>
        <w:t>The HTTP 404 Not Found Error means that the webpage you were trying to reach could not be found on the server. It is a Client-side Error which means that either the page has been removed or moved and the URL was not changed accordingly, or that you typed in the URL incorrectly.</w:t>
      </w:r>
    </w:p>
    <w:p w14:paraId="37719197" w14:textId="77777777" w:rsidR="00F03413" w:rsidRPr="00A079EB" w:rsidRDefault="00FD3C5D" w:rsidP="00A079EB">
      <w:pPr>
        <w:pStyle w:val="ScreenStepsListNumber"/>
      </w:pPr>
      <w:r>
        <w:rPr>
          <w:b/>
        </w:rPr>
        <w:t xml:space="preserve">connection refused: </w:t>
      </w:r>
      <w:r>
        <w:rPr>
          <w:b/>
          <w:i/>
        </w:rPr>
        <w:t>&lt;bad URL&gt;</w:t>
      </w:r>
      <w:r>
        <w:rPr>
          <w:b/>
        </w:rPr>
        <w:t>:443</w:t>
      </w:r>
    </w:p>
    <w:p w14:paraId="1AEB2D51" w14:textId="77777777" w:rsidR="00F03413" w:rsidRPr="00A079EB" w:rsidRDefault="00FD3C5D" w:rsidP="00A079EB">
      <w:pPr>
        <w:pStyle w:val="ScreenStepsListBullet2"/>
      </w:pPr>
      <w:r>
        <w:t>This error code results in attempting to access a secured website on port 443. You specifically need to use "https://" when accessing these sites.</w:t>
      </w:r>
    </w:p>
    <w:p w14:paraId="4B363FA3" w14:textId="77777777" w:rsidR="00F03413" w:rsidRPr="00A079EB" w:rsidRDefault="00FD3C5D" w:rsidP="00A079EB">
      <w:pPr>
        <w:pStyle w:val="ScreenStepsListNumber"/>
      </w:pPr>
      <w:r>
        <w:rPr>
          <w:b/>
        </w:rPr>
        <w:t xml:space="preserve">Failed to open TCP connection to </w:t>
      </w:r>
      <w:r>
        <w:rPr>
          <w:b/>
          <w:i/>
        </w:rPr>
        <w:t>&lt;bad URL&gt;</w:t>
      </w:r>
    </w:p>
    <w:p w14:paraId="7B34276E" w14:textId="77777777" w:rsidR="00F03413" w:rsidRPr="00A079EB" w:rsidRDefault="00FD3C5D" w:rsidP="00A079EB">
      <w:pPr>
        <w:pStyle w:val="ScreenStepsListBullet2"/>
      </w:pPr>
      <w:r>
        <w:t xml:space="preserve">This URL doesn't exist and </w:t>
      </w:r>
      <w:r w:rsidR="00F810C2">
        <w:t>cannot</w:t>
      </w:r>
      <w:r>
        <w:t xml:space="preserve"> be reached.</w:t>
      </w:r>
      <w:bookmarkStart w:id="8" w:name="Step4"/>
      <w:bookmarkEnd w:id="8"/>
    </w:p>
    <w:p w14:paraId="1AD99149" w14:textId="77777777" w:rsidR="00F03413" w:rsidRPr="00A079EB" w:rsidRDefault="00FD3C5D" w:rsidP="00A079EB">
      <w:pPr>
        <w:pStyle w:val="StepHeading"/>
      </w:pPr>
      <w:r>
        <w:t>Survey Templates</w:t>
      </w:r>
    </w:p>
    <w:p w14:paraId="27A76DC5" w14:textId="77777777" w:rsidR="00F03413" w:rsidRPr="00A079EB" w:rsidRDefault="00FD3C5D" w:rsidP="00A079EB">
      <w:pPr>
        <w:pStyle w:val="StepInstructions"/>
      </w:pPr>
      <w:r>
        <w:t xml:space="preserve">A Survey Template is the questionnaire that the user will fill out to create their custom view. The system allows multiple survey templates to be created, however the survey template marked as </w:t>
      </w:r>
      <w:r>
        <w:rPr>
          <w:b/>
        </w:rPr>
        <w:t>default</w:t>
      </w:r>
      <w:r>
        <w:t xml:space="preserve"> will be the only survey that is displayed to the user. </w:t>
      </w:r>
    </w:p>
    <w:p w14:paraId="5D2AE6A5" w14:textId="77777777" w:rsidR="00F03413" w:rsidRPr="00A079EB" w:rsidRDefault="00FD3C5D" w:rsidP="00A079EB">
      <w:pPr>
        <w:pStyle w:val="StepInstructions"/>
      </w:pPr>
      <w:r>
        <w:t>The action enabled on a survey template are:</w:t>
      </w:r>
    </w:p>
    <w:p w14:paraId="51DF3E1A" w14:textId="77777777" w:rsidR="00F03413" w:rsidRPr="00A079EB" w:rsidRDefault="00FD3C5D" w:rsidP="00A079EB">
      <w:pPr>
        <w:pStyle w:val="ScreenStepsListNumber"/>
        <w:numPr>
          <w:ilvl w:val="0"/>
          <w:numId w:val="24"/>
        </w:numPr>
      </w:pPr>
      <w:r>
        <w:t>Set a default survey template</w:t>
      </w:r>
    </w:p>
    <w:p w14:paraId="7C5E5671" w14:textId="77777777" w:rsidR="00F03413" w:rsidRPr="00A079EB" w:rsidRDefault="00FD3C5D" w:rsidP="00A079EB">
      <w:pPr>
        <w:pStyle w:val="ScreenStepsListNumber"/>
      </w:pPr>
      <w:r>
        <w:t>View a survey template</w:t>
      </w:r>
    </w:p>
    <w:p w14:paraId="4A271593" w14:textId="77777777" w:rsidR="00F03413" w:rsidRPr="00A079EB" w:rsidRDefault="00FD3C5D" w:rsidP="00A079EB">
      <w:pPr>
        <w:pStyle w:val="ScreenStepsListNumber"/>
      </w:pPr>
      <w:r>
        <w:t>Edit survey template</w:t>
      </w:r>
    </w:p>
    <w:p w14:paraId="5873913A" w14:textId="77777777" w:rsidR="00F03413" w:rsidRPr="00A079EB" w:rsidRDefault="00FD3C5D" w:rsidP="00A079EB">
      <w:pPr>
        <w:pStyle w:val="ScreenStepsListNumber"/>
      </w:pPr>
      <w:r>
        <w:t>Delete survey template</w:t>
      </w:r>
    </w:p>
    <w:p w14:paraId="64973C54" w14:textId="77777777" w:rsidR="00F03413" w:rsidRPr="00A079EB" w:rsidRDefault="00FD3C5D" w:rsidP="00A079EB">
      <w:pPr>
        <w:pStyle w:val="ScreenStepsListBullet2"/>
      </w:pPr>
      <w:r>
        <w:rPr>
          <w:color w:val="FF2600"/>
        </w:rPr>
        <w:t>A default template is necessary and you can not delete a survey template if it is set as default. You will not be able to delete a survey template if there is only one.</w:t>
      </w:r>
    </w:p>
    <w:p w14:paraId="18F24FB0" w14:textId="77777777" w:rsidR="00F03413" w:rsidRPr="00A079EB" w:rsidRDefault="00FD3C5D" w:rsidP="00A079EB">
      <w:pPr>
        <w:pStyle w:val="StepImage"/>
      </w:pPr>
      <w:r>
        <w:rPr>
          <w:noProof/>
        </w:rPr>
        <w:drawing>
          <wp:inline distT="0" distB="0" distL="0" distR="0" wp14:anchorId="0804D46D" wp14:editId="3C56122B">
            <wp:extent cx="5943600" cy="2021817"/>
            <wp:effectExtent l="0" t="0" r="0" b="0"/>
            <wp:docPr id="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6.png"/>
                    <pic:cNvPicPr/>
                  </pic:nvPicPr>
                  <pic:blipFill>
                    <a:blip r:embed="rId13"/>
                    <a:stretch>
                      <a:fillRect/>
                    </a:stretch>
                  </pic:blipFill>
                  <pic:spPr>
                    <a:xfrm>
                      <a:off x="0" y="0"/>
                      <a:ext cx="5943600" cy="2021817"/>
                    </a:xfrm>
                    <a:prstGeom prst="rect">
                      <a:avLst/>
                    </a:prstGeom>
                  </pic:spPr>
                </pic:pic>
              </a:graphicData>
            </a:graphic>
          </wp:inline>
        </w:drawing>
      </w:r>
      <w:bookmarkStart w:id="9" w:name="Step24"/>
      <w:bookmarkEnd w:id="9"/>
    </w:p>
    <w:p w14:paraId="22E7DF5E" w14:textId="77777777" w:rsidR="00F03413" w:rsidRPr="00A079EB" w:rsidRDefault="00FD3C5D" w:rsidP="00A079EB">
      <w:pPr>
        <w:pStyle w:val="SubstepHeading"/>
      </w:pPr>
      <w:r>
        <w:t>Adding New Survey Template</w:t>
      </w:r>
    </w:p>
    <w:p w14:paraId="3470D71D" w14:textId="77777777" w:rsidR="00F03413" w:rsidRPr="00A079EB" w:rsidRDefault="00FD3C5D" w:rsidP="00A079EB">
      <w:pPr>
        <w:pStyle w:val="StepInstructions"/>
      </w:pPr>
      <w:r>
        <w:t xml:space="preserve">For details on Survey Template form, see </w:t>
      </w:r>
      <w:hyperlink w:anchor="adding-or-editting-survey-template" w:history="1">
        <w:r>
          <w:rPr>
            <w:rStyle w:val="Hyperlink"/>
          </w:rPr>
          <w:t>Adding or Editting a Survey Template</w:t>
        </w:r>
      </w:hyperlink>
      <w:r>
        <w:t xml:space="preserve"> </w:t>
      </w:r>
    </w:p>
    <w:p w14:paraId="67F955B0" w14:textId="77777777" w:rsidR="00F03413" w:rsidRPr="00A079EB" w:rsidRDefault="00FD3C5D" w:rsidP="00A079EB">
      <w:pPr>
        <w:pStyle w:val="StepImage"/>
      </w:pPr>
      <w:r>
        <w:rPr>
          <w:noProof/>
        </w:rPr>
        <w:drawing>
          <wp:inline distT="0" distB="0" distL="0" distR="0" wp14:anchorId="4D03DAC8" wp14:editId="27ECF85C">
            <wp:extent cx="5943600" cy="496428"/>
            <wp:effectExtent l="0" t="0" r="0" b="0"/>
            <wp:docPr id="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7.png"/>
                    <pic:cNvPicPr/>
                  </pic:nvPicPr>
                  <pic:blipFill>
                    <a:blip r:embed="rId14"/>
                    <a:stretch>
                      <a:fillRect/>
                    </a:stretch>
                  </pic:blipFill>
                  <pic:spPr>
                    <a:xfrm>
                      <a:off x="0" y="0"/>
                      <a:ext cx="5943600" cy="496428"/>
                    </a:xfrm>
                    <a:prstGeom prst="rect">
                      <a:avLst/>
                    </a:prstGeom>
                  </pic:spPr>
                </pic:pic>
              </a:graphicData>
            </a:graphic>
          </wp:inline>
        </w:drawing>
      </w:r>
      <w:bookmarkStart w:id="10" w:name="Step19"/>
      <w:bookmarkEnd w:id="10"/>
    </w:p>
    <w:p w14:paraId="63593F31" w14:textId="77777777" w:rsidR="00F03413" w:rsidRPr="00A079EB" w:rsidRDefault="00FD3C5D" w:rsidP="00A079EB">
      <w:pPr>
        <w:pStyle w:val="SubstepHeading"/>
      </w:pPr>
      <w:r>
        <w:t>Setting a Default Template</w:t>
      </w:r>
    </w:p>
    <w:p w14:paraId="71DA171C" w14:textId="77777777" w:rsidR="00F03413" w:rsidRPr="00A079EB" w:rsidRDefault="00FD3C5D" w:rsidP="00A079EB">
      <w:pPr>
        <w:pStyle w:val="StepInstructions"/>
      </w:pPr>
      <w:r>
        <w:t>To change the default template, select Set As Default button.</w:t>
      </w:r>
    </w:p>
    <w:p w14:paraId="56B584FB" w14:textId="77777777" w:rsidR="00F03413" w:rsidRPr="00A079EB" w:rsidRDefault="00FD3C5D" w:rsidP="00A079EB">
      <w:pPr>
        <w:pStyle w:val="StepImage"/>
      </w:pPr>
      <w:r>
        <w:rPr>
          <w:noProof/>
        </w:rPr>
        <w:drawing>
          <wp:inline distT="0" distB="0" distL="0" distR="0" wp14:anchorId="4900A2C2" wp14:editId="3870D54D">
            <wp:extent cx="5943600" cy="346406"/>
            <wp:effectExtent l="0" t="0" r="0" b="0"/>
            <wp:docPr id="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8.png"/>
                    <pic:cNvPicPr/>
                  </pic:nvPicPr>
                  <pic:blipFill>
                    <a:blip r:embed="rId15"/>
                    <a:stretch>
                      <a:fillRect/>
                    </a:stretch>
                  </pic:blipFill>
                  <pic:spPr>
                    <a:xfrm>
                      <a:off x="0" y="0"/>
                      <a:ext cx="5943600" cy="346406"/>
                    </a:xfrm>
                    <a:prstGeom prst="rect">
                      <a:avLst/>
                    </a:prstGeom>
                  </pic:spPr>
                </pic:pic>
              </a:graphicData>
            </a:graphic>
          </wp:inline>
        </w:drawing>
      </w:r>
      <w:bookmarkStart w:id="11" w:name="Step21"/>
      <w:bookmarkEnd w:id="11"/>
    </w:p>
    <w:p w14:paraId="0CBB7C1C" w14:textId="77777777" w:rsidR="00F03413" w:rsidRPr="00A079EB" w:rsidRDefault="00FD3C5D" w:rsidP="00A079EB">
      <w:pPr>
        <w:pStyle w:val="SubstepHeading"/>
      </w:pPr>
      <w:r>
        <w:t>View Survey Template</w:t>
      </w:r>
    </w:p>
    <w:p w14:paraId="0F94F95E" w14:textId="77777777" w:rsidR="00F03413" w:rsidRPr="00A079EB" w:rsidRDefault="00FD3C5D" w:rsidP="00A079EB">
      <w:pPr>
        <w:pStyle w:val="StepInstructions"/>
      </w:pPr>
      <w:r>
        <w:t>Viewing a Survey Template will show you:</w:t>
      </w:r>
    </w:p>
    <w:p w14:paraId="612F51A7" w14:textId="77777777" w:rsidR="00F03413" w:rsidRPr="00A079EB" w:rsidRDefault="00FD3C5D" w:rsidP="00A079EB">
      <w:pPr>
        <w:pStyle w:val="ScreenStepsListNumber"/>
        <w:numPr>
          <w:ilvl w:val="0"/>
          <w:numId w:val="25"/>
        </w:numPr>
      </w:pPr>
      <w:r>
        <w:t>Questions</w:t>
      </w:r>
    </w:p>
    <w:p w14:paraId="6F5C70F2" w14:textId="77777777" w:rsidR="00F03413" w:rsidRPr="00A079EB" w:rsidRDefault="00FD3C5D" w:rsidP="00A079EB">
      <w:pPr>
        <w:pStyle w:val="ScreenStepsListNumber"/>
      </w:pPr>
      <w:r>
        <w:t>Answers</w:t>
      </w:r>
    </w:p>
    <w:p w14:paraId="4865E8BA" w14:textId="77777777" w:rsidR="00F03413" w:rsidRPr="00A079EB" w:rsidRDefault="000E3193" w:rsidP="00A079EB">
      <w:pPr>
        <w:pStyle w:val="ScreenStepsListNumber"/>
      </w:pPr>
      <w:hyperlink w:anchor="labels" w:history="1">
        <w:r w:rsidR="00FD3C5D">
          <w:rPr>
            <w:rStyle w:val="Hyperlink"/>
          </w:rPr>
          <w:t>Labels mapped to answers</w:t>
        </w:r>
      </w:hyperlink>
    </w:p>
    <w:p w14:paraId="089E084E" w14:textId="77777777" w:rsidR="00F03413" w:rsidRPr="00A079EB" w:rsidRDefault="00FD3C5D" w:rsidP="00A079EB">
      <w:pPr>
        <w:pStyle w:val="StepImage"/>
      </w:pPr>
      <w:r>
        <w:rPr>
          <w:noProof/>
        </w:rPr>
        <w:drawing>
          <wp:inline distT="0" distB="0" distL="0" distR="0" wp14:anchorId="5BB3C93B" wp14:editId="1B3BC99B">
            <wp:extent cx="5943600" cy="3017790"/>
            <wp:effectExtent l="0" t="0" r="0" b="0"/>
            <wp:docPr id="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9.png"/>
                    <pic:cNvPicPr/>
                  </pic:nvPicPr>
                  <pic:blipFill>
                    <a:blip r:embed="rId16"/>
                    <a:stretch>
                      <a:fillRect/>
                    </a:stretch>
                  </pic:blipFill>
                  <pic:spPr>
                    <a:xfrm>
                      <a:off x="0" y="0"/>
                      <a:ext cx="5943600" cy="3017790"/>
                    </a:xfrm>
                    <a:prstGeom prst="rect">
                      <a:avLst/>
                    </a:prstGeom>
                  </pic:spPr>
                </pic:pic>
              </a:graphicData>
            </a:graphic>
          </wp:inline>
        </w:drawing>
      </w:r>
      <w:bookmarkStart w:id="12" w:name="Step22"/>
      <w:bookmarkEnd w:id="12"/>
    </w:p>
    <w:p w14:paraId="31B15EEB" w14:textId="77777777" w:rsidR="00F03413" w:rsidRPr="00A079EB" w:rsidRDefault="00FD3C5D" w:rsidP="00A079EB">
      <w:pPr>
        <w:pStyle w:val="SubstepHeading"/>
      </w:pPr>
      <w:r>
        <w:t>Adding or Editing a Survey Template</w:t>
      </w:r>
    </w:p>
    <w:p w14:paraId="7C933B41" w14:textId="77777777" w:rsidR="00F03413" w:rsidRPr="00A079EB" w:rsidRDefault="00FD3C5D" w:rsidP="00A079EB">
      <w:pPr>
        <w:pStyle w:val="StepInstructions"/>
      </w:pPr>
      <w:r>
        <w:t>When adding or editing an existing survey template, you can configure the following options:</w:t>
      </w:r>
    </w:p>
    <w:p w14:paraId="37551D4E" w14:textId="77777777" w:rsidR="00F03413" w:rsidRPr="00A079EB" w:rsidRDefault="00FD3C5D" w:rsidP="00A079EB">
      <w:pPr>
        <w:pStyle w:val="ScreenStepsListNumber"/>
        <w:numPr>
          <w:ilvl w:val="0"/>
          <w:numId w:val="26"/>
        </w:numPr>
      </w:pPr>
      <w:r>
        <w:t>Survey Name</w:t>
      </w:r>
    </w:p>
    <w:p w14:paraId="57521A5E" w14:textId="77777777" w:rsidR="00F03413" w:rsidRPr="00A079EB" w:rsidRDefault="00FD3C5D" w:rsidP="00A079EB">
      <w:pPr>
        <w:pStyle w:val="ScreenStepsListBullet2"/>
      </w:pPr>
      <w:r>
        <w:t>The User will see this name when they are filling out their survey.</w:t>
      </w:r>
    </w:p>
    <w:p w14:paraId="03CA6A9C" w14:textId="77777777" w:rsidR="00F03413" w:rsidRPr="00A079EB" w:rsidRDefault="00FD3C5D" w:rsidP="00A079EB">
      <w:pPr>
        <w:pStyle w:val="ScreenStepsListNumber"/>
      </w:pPr>
      <w:r>
        <w:t>Default Template</w:t>
      </w:r>
    </w:p>
    <w:p w14:paraId="076889B7" w14:textId="77777777" w:rsidR="00F03413" w:rsidRPr="00A079EB" w:rsidRDefault="00FD3C5D" w:rsidP="00A079EB">
      <w:pPr>
        <w:pStyle w:val="ScreenStepsListBullet2"/>
      </w:pPr>
      <w:r>
        <w:t>Toggle Default template</w:t>
      </w:r>
    </w:p>
    <w:p w14:paraId="5077D6F2" w14:textId="77777777" w:rsidR="00F03413" w:rsidRPr="00A079EB" w:rsidRDefault="00FD3C5D" w:rsidP="00A079EB">
      <w:pPr>
        <w:pStyle w:val="ScreenStepsListNumber"/>
      </w:pPr>
      <w:r>
        <w:t>Add New Question</w:t>
      </w:r>
    </w:p>
    <w:p w14:paraId="207DD4DD" w14:textId="77777777" w:rsidR="00F03413" w:rsidRPr="00A079EB" w:rsidRDefault="00FD3C5D" w:rsidP="00A079EB">
      <w:pPr>
        <w:pStyle w:val="ScreenStepsListBullet2"/>
      </w:pPr>
      <w:r>
        <w:rPr>
          <w:color w:val="FF2600"/>
        </w:rPr>
        <w:t>Each Survey Template requires as least one question</w:t>
      </w:r>
    </w:p>
    <w:p w14:paraId="165BD8B0" w14:textId="77777777" w:rsidR="00F03413" w:rsidRPr="00A079EB" w:rsidRDefault="00FD3C5D" w:rsidP="00A079EB">
      <w:pPr>
        <w:pStyle w:val="ScreenStepsListNumber"/>
      </w:pPr>
      <w:r>
        <w:t>Question Text</w:t>
      </w:r>
    </w:p>
    <w:p w14:paraId="5C948677" w14:textId="77777777" w:rsidR="00F03413" w:rsidRPr="00A079EB" w:rsidRDefault="00FD3C5D" w:rsidP="00A079EB">
      <w:pPr>
        <w:pStyle w:val="ScreenStepsListNumber"/>
      </w:pPr>
      <w:r>
        <w:t>Question Type</w:t>
      </w:r>
    </w:p>
    <w:p w14:paraId="48F77BB7" w14:textId="77777777" w:rsidR="00F03413" w:rsidRPr="00A079EB" w:rsidRDefault="00FD3C5D" w:rsidP="00A079EB">
      <w:pPr>
        <w:pStyle w:val="ScreenStepsListBullet2"/>
      </w:pPr>
      <w:r>
        <w:t>Multiple = Checkbox</w:t>
      </w:r>
    </w:p>
    <w:p w14:paraId="5951F851" w14:textId="77777777" w:rsidR="00F03413" w:rsidRPr="00A079EB" w:rsidRDefault="00FD3C5D" w:rsidP="00A079EB">
      <w:pPr>
        <w:pStyle w:val="ScreenStepsListBullet2"/>
      </w:pPr>
      <w:r>
        <w:t>One = Radio Button</w:t>
      </w:r>
    </w:p>
    <w:p w14:paraId="38B0174A" w14:textId="77777777" w:rsidR="00F03413" w:rsidRPr="00A079EB" w:rsidRDefault="00FD3C5D" w:rsidP="00A079EB">
      <w:pPr>
        <w:pStyle w:val="ScreenStepsListNumber"/>
      </w:pPr>
      <w:r>
        <w:t>Remove Question</w:t>
      </w:r>
    </w:p>
    <w:p w14:paraId="567A3FE2" w14:textId="77777777" w:rsidR="00F03413" w:rsidRPr="00A079EB" w:rsidRDefault="00FD3C5D" w:rsidP="00A079EB">
      <w:pPr>
        <w:pStyle w:val="ScreenStepsListNumber"/>
      </w:pPr>
      <w:r>
        <w:t>Add Answer to Question</w:t>
      </w:r>
    </w:p>
    <w:p w14:paraId="2AF19E50" w14:textId="77777777" w:rsidR="00F03413" w:rsidRPr="00A079EB" w:rsidRDefault="00FD3C5D" w:rsidP="00A079EB">
      <w:pPr>
        <w:pStyle w:val="ScreenStepsListBullet2"/>
      </w:pPr>
      <w:r>
        <w:rPr>
          <w:color w:val="FF2600"/>
        </w:rPr>
        <w:t>Each Question requires as least one answer</w:t>
      </w:r>
    </w:p>
    <w:p w14:paraId="12533B68" w14:textId="77777777" w:rsidR="00F03413" w:rsidRPr="00A079EB" w:rsidRDefault="00FD3C5D" w:rsidP="00A079EB">
      <w:pPr>
        <w:pStyle w:val="ScreenStepsListNumber"/>
      </w:pPr>
      <w:r>
        <w:t>Question Text</w:t>
      </w:r>
    </w:p>
    <w:p w14:paraId="1E1ABE2E" w14:textId="77777777" w:rsidR="00F03413" w:rsidRPr="00A079EB" w:rsidRDefault="00FD3C5D" w:rsidP="00A079EB">
      <w:pPr>
        <w:pStyle w:val="ScreenStepsListNumber"/>
      </w:pPr>
      <w:r>
        <w:t>Select Labels</w:t>
      </w:r>
    </w:p>
    <w:p w14:paraId="02FEA370" w14:textId="77777777" w:rsidR="00F03413" w:rsidRPr="00A079EB" w:rsidRDefault="00FD3C5D" w:rsidP="00A079EB">
      <w:pPr>
        <w:pStyle w:val="ScreenStepsListBullet2"/>
      </w:pPr>
      <w:r>
        <w:t>Content is mapped to specific labels. Selecting labels on this page will determine which content shows up when the user answers the question with that specific answer.</w:t>
      </w:r>
    </w:p>
    <w:p w14:paraId="7DD0A00E" w14:textId="77777777" w:rsidR="00F03413" w:rsidRPr="00A079EB" w:rsidRDefault="00FD3C5D" w:rsidP="00A079EB">
      <w:pPr>
        <w:pStyle w:val="ScreenStepsListNumber"/>
      </w:pPr>
      <w:r>
        <w:t>Remove Answer</w:t>
      </w:r>
    </w:p>
    <w:p w14:paraId="479924E9" w14:textId="77777777" w:rsidR="00F03413" w:rsidRPr="00A079EB" w:rsidRDefault="00FD3C5D" w:rsidP="00A079EB">
      <w:pPr>
        <w:pStyle w:val="ScreenStepsListNumber"/>
      </w:pPr>
      <w:r>
        <w:t>Save Survey Template</w:t>
      </w:r>
    </w:p>
    <w:p w14:paraId="5929D7BC" w14:textId="77777777" w:rsidR="00F03413" w:rsidRPr="00A079EB" w:rsidRDefault="00FD3C5D" w:rsidP="00A079EB">
      <w:pPr>
        <w:pStyle w:val="StepImage"/>
      </w:pPr>
      <w:r>
        <w:rPr>
          <w:noProof/>
        </w:rPr>
        <w:drawing>
          <wp:inline distT="0" distB="0" distL="0" distR="0" wp14:anchorId="5FB20BBC" wp14:editId="4C790FA0">
            <wp:extent cx="5943600" cy="4333417"/>
            <wp:effectExtent l="0" t="0" r="0" b="0"/>
            <wp:docPr id="1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0.png"/>
                    <pic:cNvPicPr/>
                  </pic:nvPicPr>
                  <pic:blipFill>
                    <a:blip r:embed="rId17"/>
                    <a:stretch>
                      <a:fillRect/>
                    </a:stretch>
                  </pic:blipFill>
                  <pic:spPr>
                    <a:xfrm>
                      <a:off x="0" y="0"/>
                      <a:ext cx="5943600" cy="4333417"/>
                    </a:xfrm>
                    <a:prstGeom prst="rect">
                      <a:avLst/>
                    </a:prstGeom>
                  </pic:spPr>
                </pic:pic>
              </a:graphicData>
            </a:graphic>
          </wp:inline>
        </w:drawing>
      </w:r>
      <w:bookmarkStart w:id="13" w:name="Step3"/>
      <w:bookmarkEnd w:id="13"/>
    </w:p>
    <w:p w14:paraId="35462003" w14:textId="77777777" w:rsidR="00F03413" w:rsidRPr="00A079EB" w:rsidRDefault="00FD3C5D" w:rsidP="00A079EB">
      <w:pPr>
        <w:pStyle w:val="StepHeading"/>
      </w:pPr>
      <w:r>
        <w:t>Labels</w:t>
      </w:r>
    </w:p>
    <w:p w14:paraId="5E46EF53" w14:textId="77777777" w:rsidR="00F03413" w:rsidRPr="00A079EB" w:rsidRDefault="00FD3C5D" w:rsidP="00A079EB">
      <w:pPr>
        <w:pStyle w:val="StepInstructions"/>
      </w:pPr>
      <w:r>
        <w:t xml:space="preserve">Labels are used to group content that can be mapped to a survey template answer. If the survey template answer is mapped to a label, only the content with that label will show up if the user has selected that specific answer. </w:t>
      </w:r>
    </w:p>
    <w:p w14:paraId="625833FE" w14:textId="77777777" w:rsidR="00F03413" w:rsidRPr="00A079EB" w:rsidRDefault="00FD3C5D" w:rsidP="00A079EB">
      <w:pPr>
        <w:pStyle w:val="StepInstructions"/>
      </w:pPr>
      <w:r>
        <w:t>The following actions can be done on labels:</w:t>
      </w:r>
    </w:p>
    <w:p w14:paraId="6CCF863D" w14:textId="77777777" w:rsidR="00F03413" w:rsidRPr="00A079EB" w:rsidRDefault="00FD3C5D" w:rsidP="00A079EB">
      <w:pPr>
        <w:pStyle w:val="ScreenStepsListNumber"/>
        <w:numPr>
          <w:ilvl w:val="0"/>
          <w:numId w:val="27"/>
        </w:numPr>
      </w:pPr>
      <w:r>
        <w:t>Edit Existing Label</w:t>
      </w:r>
    </w:p>
    <w:p w14:paraId="705DD2BC" w14:textId="77777777" w:rsidR="00F03413" w:rsidRPr="00A079EB" w:rsidRDefault="00FD3C5D" w:rsidP="00A079EB">
      <w:pPr>
        <w:pStyle w:val="ScreenStepsListBullet2"/>
      </w:pPr>
      <w:r>
        <w:rPr>
          <w:color w:val="FF2600"/>
        </w:rPr>
        <w:t>Editing an existing label will not change any content or answers you have linked</w:t>
      </w:r>
    </w:p>
    <w:p w14:paraId="5A6A6ACF" w14:textId="77777777" w:rsidR="00F03413" w:rsidRPr="00A079EB" w:rsidRDefault="00FD3C5D" w:rsidP="00A079EB">
      <w:pPr>
        <w:pStyle w:val="ScreenStepsListNumber"/>
      </w:pPr>
      <w:r>
        <w:t>Delete Label</w:t>
      </w:r>
    </w:p>
    <w:p w14:paraId="3F90726C" w14:textId="77777777" w:rsidR="00F03413" w:rsidRPr="00A079EB" w:rsidRDefault="00FD3C5D" w:rsidP="00A079EB">
      <w:pPr>
        <w:pStyle w:val="ScreenStepsListNumber"/>
      </w:pPr>
      <w:r>
        <w:t>Add New Label</w:t>
      </w:r>
    </w:p>
    <w:p w14:paraId="2382704E" w14:textId="77777777" w:rsidR="00F03413" w:rsidRPr="00A079EB" w:rsidRDefault="00FD3C5D" w:rsidP="00A079EB">
      <w:pPr>
        <w:pStyle w:val="StepImage"/>
      </w:pPr>
      <w:r>
        <w:rPr>
          <w:noProof/>
        </w:rPr>
        <w:drawing>
          <wp:inline distT="0" distB="0" distL="0" distR="0" wp14:anchorId="5B594F48" wp14:editId="0C43550D">
            <wp:extent cx="5943600" cy="2190212"/>
            <wp:effectExtent l="0" t="0" r="0" b="0"/>
            <wp:docPr id="1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1.png"/>
                    <pic:cNvPicPr/>
                  </pic:nvPicPr>
                  <pic:blipFill>
                    <a:blip r:embed="rId18"/>
                    <a:stretch>
                      <a:fillRect/>
                    </a:stretch>
                  </pic:blipFill>
                  <pic:spPr>
                    <a:xfrm>
                      <a:off x="0" y="0"/>
                      <a:ext cx="5943600" cy="2190212"/>
                    </a:xfrm>
                    <a:prstGeom prst="rect">
                      <a:avLst/>
                    </a:prstGeom>
                  </pic:spPr>
                </pic:pic>
              </a:graphicData>
            </a:graphic>
          </wp:inline>
        </w:drawing>
      </w:r>
      <w:bookmarkStart w:id="14" w:name="Step5"/>
      <w:bookmarkEnd w:id="14"/>
    </w:p>
    <w:p w14:paraId="5E1B165C" w14:textId="77777777" w:rsidR="00F03413" w:rsidRPr="00A079EB" w:rsidRDefault="00FD3C5D" w:rsidP="00A079EB">
      <w:pPr>
        <w:pStyle w:val="StepHeading"/>
      </w:pPr>
      <w:r>
        <w:t>Pages</w:t>
      </w:r>
    </w:p>
    <w:p w14:paraId="50359FD6" w14:textId="77777777" w:rsidR="00F03413" w:rsidRPr="00A079EB" w:rsidRDefault="00FD3C5D" w:rsidP="00A079EB">
      <w:pPr>
        <w:pStyle w:val="StepInstructions"/>
      </w:pPr>
      <w:r>
        <w:t xml:space="preserve">Pages are the primary content of the website. Pages can be nested within other pages </w:t>
      </w:r>
      <w:r>
        <w:rPr>
          <w:color w:val="FF2600"/>
        </w:rPr>
        <w:t>(up to 4 levels deep)</w:t>
      </w:r>
      <w:r>
        <w:t>, allowing granularity when mapping to labels and specific survey answer questions.</w:t>
      </w:r>
    </w:p>
    <w:p w14:paraId="3441BB78" w14:textId="77777777" w:rsidR="00F03413" w:rsidRPr="00A079EB" w:rsidRDefault="00FD3C5D" w:rsidP="00A079EB">
      <w:pPr>
        <w:pStyle w:val="StepImage"/>
      </w:pPr>
      <w:r>
        <w:rPr>
          <w:noProof/>
        </w:rPr>
        <w:drawing>
          <wp:inline distT="0" distB="0" distL="0" distR="0" wp14:anchorId="0E2289AD" wp14:editId="5E085CEE">
            <wp:extent cx="5943600" cy="2874364"/>
            <wp:effectExtent l="0" t="0" r="0" b="0"/>
            <wp:docPr id="1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2.png"/>
                    <pic:cNvPicPr/>
                  </pic:nvPicPr>
                  <pic:blipFill>
                    <a:blip r:embed="rId19"/>
                    <a:stretch>
                      <a:fillRect/>
                    </a:stretch>
                  </pic:blipFill>
                  <pic:spPr>
                    <a:xfrm>
                      <a:off x="0" y="0"/>
                      <a:ext cx="5943600" cy="2874364"/>
                    </a:xfrm>
                    <a:prstGeom prst="rect">
                      <a:avLst/>
                    </a:prstGeom>
                  </pic:spPr>
                </pic:pic>
              </a:graphicData>
            </a:graphic>
          </wp:inline>
        </w:drawing>
      </w:r>
      <w:bookmarkStart w:id="15" w:name="Step27"/>
      <w:bookmarkEnd w:id="15"/>
    </w:p>
    <w:p w14:paraId="58C1C58E" w14:textId="77777777" w:rsidR="00F03413" w:rsidRPr="00A079EB" w:rsidRDefault="00FD3C5D" w:rsidP="00A079EB">
      <w:pPr>
        <w:pStyle w:val="SubstepHeading"/>
      </w:pPr>
      <w:r>
        <w:t>Adding New Page</w:t>
      </w:r>
    </w:p>
    <w:p w14:paraId="1CC4C60F" w14:textId="77777777" w:rsidR="00F03413" w:rsidRPr="00A079EB" w:rsidRDefault="00FD3C5D" w:rsidP="00A079EB">
      <w:pPr>
        <w:pStyle w:val="StepInstructions"/>
      </w:pPr>
      <w:r>
        <w:t>When Adding New page, you can configure the following options:</w:t>
      </w:r>
    </w:p>
    <w:p w14:paraId="43EEEF63" w14:textId="77777777" w:rsidR="00F03413" w:rsidRPr="00A079EB" w:rsidRDefault="00FD3C5D" w:rsidP="00A079EB">
      <w:pPr>
        <w:pStyle w:val="ScreenStepsListNumber"/>
        <w:numPr>
          <w:ilvl w:val="0"/>
          <w:numId w:val="28"/>
        </w:numPr>
      </w:pPr>
      <w:r>
        <w:t>Page Title</w:t>
      </w:r>
    </w:p>
    <w:p w14:paraId="40627CCF" w14:textId="77777777" w:rsidR="00F03413" w:rsidRPr="00A079EB" w:rsidRDefault="00FD3C5D" w:rsidP="00A079EB">
      <w:pPr>
        <w:pStyle w:val="ScreenStepsListBullet2"/>
      </w:pPr>
      <w:r>
        <w:t>This is what will show up on the table of contents and the left navigation menu.</w:t>
      </w:r>
    </w:p>
    <w:p w14:paraId="1D5AF4DB" w14:textId="77777777" w:rsidR="00F03413" w:rsidRPr="00A079EB" w:rsidRDefault="00FD3C5D" w:rsidP="00A079EB">
      <w:pPr>
        <w:pStyle w:val="ScreenStepsListNumber"/>
      </w:pPr>
      <w:r>
        <w:t>Page Header</w:t>
      </w:r>
    </w:p>
    <w:p w14:paraId="45703F5D" w14:textId="77777777" w:rsidR="00F03413" w:rsidRPr="00A079EB" w:rsidRDefault="00FD3C5D" w:rsidP="00A079EB">
      <w:pPr>
        <w:pStyle w:val="ScreenStepsListBullet2"/>
      </w:pPr>
      <w:r>
        <w:t>This is the large text at the beginning of the section.</w:t>
      </w:r>
    </w:p>
    <w:p w14:paraId="7E3BA966" w14:textId="77777777" w:rsidR="00F03413" w:rsidRPr="00A079EB" w:rsidRDefault="00FD3C5D" w:rsidP="00A079EB">
      <w:pPr>
        <w:pStyle w:val="ScreenStepsListNumber"/>
      </w:pPr>
      <w:r>
        <w:t>Parent Page</w:t>
      </w:r>
    </w:p>
    <w:p w14:paraId="51DEAD5B" w14:textId="77777777" w:rsidR="00F03413" w:rsidRPr="00A079EB" w:rsidRDefault="00FD3C5D" w:rsidP="00A079EB">
      <w:pPr>
        <w:pStyle w:val="ScreenStepsListBullet2"/>
      </w:pPr>
      <w:r>
        <w:t>If desired, select the parent page from the drop down list.</w:t>
      </w:r>
    </w:p>
    <w:p w14:paraId="66AD6D46" w14:textId="77777777" w:rsidR="00F03413" w:rsidRPr="00A079EB" w:rsidRDefault="00FD3C5D" w:rsidP="00A079EB">
      <w:pPr>
        <w:pStyle w:val="ScreenStepsListNumber"/>
      </w:pPr>
      <w:r>
        <w:t>Page Body</w:t>
      </w:r>
    </w:p>
    <w:p w14:paraId="264601E1" w14:textId="77777777" w:rsidR="00F03413" w:rsidRPr="00A079EB" w:rsidRDefault="00FD3C5D" w:rsidP="00A079EB">
      <w:pPr>
        <w:pStyle w:val="ScreenStepsListBullet2"/>
      </w:pPr>
      <w:r>
        <w:t xml:space="preserve">Content that will show up on the page. For more detailed instructions, visit </w:t>
      </w:r>
      <w:hyperlink w:anchor="formatting-page-body" w:history="1">
        <w:r>
          <w:rPr>
            <w:rStyle w:val="Hyperlink"/>
          </w:rPr>
          <w:t>Formatting Page Body</w:t>
        </w:r>
      </w:hyperlink>
      <w:r>
        <w:t>.</w:t>
      </w:r>
    </w:p>
    <w:p w14:paraId="66C2DA58" w14:textId="77777777" w:rsidR="00F03413" w:rsidRPr="00A079EB" w:rsidRDefault="00FD3C5D" w:rsidP="00A079EB">
      <w:pPr>
        <w:pStyle w:val="ScreenStepsListNumber"/>
      </w:pPr>
      <w:r>
        <w:t>Label</w:t>
      </w:r>
    </w:p>
    <w:p w14:paraId="5C3F585B" w14:textId="77777777" w:rsidR="00F03413" w:rsidRPr="00A079EB" w:rsidRDefault="00FD3C5D" w:rsidP="00A079EB">
      <w:pPr>
        <w:pStyle w:val="ScreenStepsListBullet2"/>
      </w:pPr>
      <w:r>
        <w:t xml:space="preserve">Select labels that will be mapped to answer questions and other content. </w:t>
      </w:r>
      <w:r>
        <w:rPr>
          <w:color w:val="4E8F00"/>
        </w:rPr>
        <w:t>Selected labels will turn green.</w:t>
      </w:r>
    </w:p>
    <w:p w14:paraId="052D749A" w14:textId="77777777" w:rsidR="00F03413" w:rsidRPr="00A079EB" w:rsidRDefault="00FD3C5D" w:rsidP="00A079EB">
      <w:pPr>
        <w:pStyle w:val="StepImage"/>
      </w:pPr>
      <w:r>
        <w:rPr>
          <w:noProof/>
        </w:rPr>
        <w:drawing>
          <wp:inline distT="0" distB="0" distL="0" distR="0" wp14:anchorId="01E20150" wp14:editId="56590E49">
            <wp:extent cx="5943600" cy="3433126"/>
            <wp:effectExtent l="0" t="0" r="0" b="0"/>
            <wp:docPr id="1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3.png"/>
                    <pic:cNvPicPr/>
                  </pic:nvPicPr>
                  <pic:blipFill>
                    <a:blip r:embed="rId20"/>
                    <a:stretch>
                      <a:fillRect/>
                    </a:stretch>
                  </pic:blipFill>
                  <pic:spPr>
                    <a:xfrm>
                      <a:off x="0" y="0"/>
                      <a:ext cx="5943600" cy="3433126"/>
                    </a:xfrm>
                    <a:prstGeom prst="rect">
                      <a:avLst/>
                    </a:prstGeom>
                  </pic:spPr>
                </pic:pic>
              </a:graphicData>
            </a:graphic>
          </wp:inline>
        </w:drawing>
      </w:r>
      <w:bookmarkStart w:id="16" w:name="Step30"/>
      <w:bookmarkEnd w:id="16"/>
    </w:p>
    <w:p w14:paraId="3BDEEDBF" w14:textId="77777777" w:rsidR="00F03413" w:rsidRPr="00A079EB" w:rsidRDefault="00FD3C5D" w:rsidP="00A079EB">
      <w:pPr>
        <w:pStyle w:val="SubstepHeading"/>
      </w:pPr>
      <w:r>
        <w:t>Parent Page Structure</w:t>
      </w:r>
    </w:p>
    <w:p w14:paraId="72537BE5" w14:textId="77777777" w:rsidR="00F03413" w:rsidRPr="00A079EB" w:rsidRDefault="00FD3C5D" w:rsidP="00A079EB">
      <w:pPr>
        <w:pStyle w:val="ScreenStepsListNumber"/>
        <w:numPr>
          <w:ilvl w:val="0"/>
          <w:numId w:val="29"/>
        </w:numPr>
      </w:pPr>
      <w:r>
        <w:t>Parent Page Title</w:t>
      </w:r>
    </w:p>
    <w:p w14:paraId="07C4F349" w14:textId="77777777" w:rsidR="00F03413" w:rsidRPr="00A079EB" w:rsidRDefault="00FD3C5D" w:rsidP="00A079EB">
      <w:pPr>
        <w:pStyle w:val="ScreenStepsListNumber"/>
      </w:pPr>
      <w:r>
        <w:t>Parent Page Title</w:t>
      </w:r>
    </w:p>
    <w:p w14:paraId="29B5EAFF" w14:textId="77777777" w:rsidR="00F03413" w:rsidRPr="00A079EB" w:rsidRDefault="00FD3C5D" w:rsidP="00A079EB">
      <w:pPr>
        <w:pStyle w:val="ScreenStepsListNumber"/>
      </w:pPr>
      <w:r>
        <w:t>Parent Page Header</w:t>
      </w:r>
    </w:p>
    <w:p w14:paraId="43050A4F" w14:textId="77777777" w:rsidR="00F03413" w:rsidRPr="00A079EB" w:rsidRDefault="00FD3C5D" w:rsidP="00A079EB">
      <w:pPr>
        <w:pStyle w:val="ScreenStepsListNumber"/>
      </w:pPr>
      <w:r>
        <w:t>Child Pages</w:t>
      </w:r>
    </w:p>
    <w:p w14:paraId="33695217" w14:textId="77777777" w:rsidR="00F03413" w:rsidRPr="00A079EB" w:rsidRDefault="00FD3C5D" w:rsidP="00A079EB">
      <w:pPr>
        <w:pStyle w:val="ScreenStepsListNumber"/>
      </w:pPr>
      <w:r>
        <w:t>Child Page Header</w:t>
      </w:r>
    </w:p>
    <w:p w14:paraId="6A7F0A94" w14:textId="77777777" w:rsidR="00F03413" w:rsidRPr="00A079EB" w:rsidRDefault="00FD3C5D" w:rsidP="00A079EB">
      <w:pPr>
        <w:pStyle w:val="ScreenStepsListNumber"/>
      </w:pPr>
      <w:r>
        <w:t>Child Page Body</w:t>
      </w:r>
    </w:p>
    <w:p w14:paraId="26C5C1E2" w14:textId="77777777" w:rsidR="00F03413" w:rsidRPr="00A079EB" w:rsidRDefault="00FD3C5D" w:rsidP="00A079EB">
      <w:pPr>
        <w:pStyle w:val="StepImage"/>
      </w:pPr>
      <w:r>
        <w:rPr>
          <w:noProof/>
        </w:rPr>
        <w:drawing>
          <wp:inline distT="0" distB="0" distL="0" distR="0" wp14:anchorId="3185F784" wp14:editId="7B754A22">
            <wp:extent cx="5943600" cy="3126297"/>
            <wp:effectExtent l="0" t="0" r="0" b="0"/>
            <wp:docPr id="1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4.png"/>
                    <pic:cNvPicPr/>
                  </pic:nvPicPr>
                  <pic:blipFill>
                    <a:blip r:embed="rId21"/>
                    <a:stretch>
                      <a:fillRect/>
                    </a:stretch>
                  </pic:blipFill>
                  <pic:spPr>
                    <a:xfrm>
                      <a:off x="0" y="0"/>
                      <a:ext cx="5943600" cy="3126297"/>
                    </a:xfrm>
                    <a:prstGeom prst="rect">
                      <a:avLst/>
                    </a:prstGeom>
                  </pic:spPr>
                </pic:pic>
              </a:graphicData>
            </a:graphic>
          </wp:inline>
        </w:drawing>
      </w:r>
      <w:bookmarkStart w:id="17" w:name="Step29"/>
      <w:bookmarkEnd w:id="17"/>
    </w:p>
    <w:p w14:paraId="0BABC715" w14:textId="77777777" w:rsidR="00F03413" w:rsidRPr="00A079EB" w:rsidRDefault="00FD3C5D" w:rsidP="00A079EB">
      <w:pPr>
        <w:pStyle w:val="SubstepHeading"/>
      </w:pPr>
      <w:r>
        <w:t>Formatting Page Body</w:t>
      </w:r>
    </w:p>
    <w:p w14:paraId="58012B26" w14:textId="77777777" w:rsidR="00F03413" w:rsidRPr="00A079EB" w:rsidRDefault="00FD3C5D" w:rsidP="00A079EB">
      <w:pPr>
        <w:pStyle w:val="StepInstructions"/>
      </w:pPr>
      <w:r>
        <w:t>The toolbar at the top of the Page Body editor allows you to have full customization over your content. From left to right:</w:t>
      </w:r>
    </w:p>
    <w:p w14:paraId="3FE12553" w14:textId="77777777" w:rsidR="00F03413" w:rsidRPr="00A079EB" w:rsidRDefault="00FD3C5D" w:rsidP="00A079EB">
      <w:pPr>
        <w:pStyle w:val="ScreenStepsListNumber"/>
        <w:numPr>
          <w:ilvl w:val="0"/>
          <w:numId w:val="30"/>
        </w:numPr>
      </w:pPr>
      <w:r>
        <w:t>Bold Text</w:t>
      </w:r>
    </w:p>
    <w:p w14:paraId="3B61B6CC" w14:textId="77777777" w:rsidR="00F03413" w:rsidRPr="00A079EB" w:rsidRDefault="00FD3C5D" w:rsidP="00A079EB">
      <w:pPr>
        <w:pStyle w:val="ScreenStepsListNumber"/>
      </w:pPr>
      <w:r>
        <w:t>Italics Text</w:t>
      </w:r>
    </w:p>
    <w:p w14:paraId="2EAE7B30" w14:textId="77777777" w:rsidR="00F03413" w:rsidRPr="00A079EB" w:rsidRDefault="00FD3C5D" w:rsidP="00A079EB">
      <w:pPr>
        <w:pStyle w:val="ScreenStepsListNumber"/>
      </w:pPr>
      <w:r>
        <w:t>Strikethrough Text</w:t>
      </w:r>
    </w:p>
    <w:p w14:paraId="76B8BA6C" w14:textId="77777777" w:rsidR="00F03413" w:rsidRPr="00A079EB" w:rsidRDefault="00FD3C5D" w:rsidP="00A079EB">
      <w:pPr>
        <w:pStyle w:val="ScreenStepsListNumber"/>
      </w:pPr>
      <w:r>
        <w:t>Hyperlink Text</w:t>
      </w:r>
    </w:p>
    <w:p w14:paraId="27D4C735" w14:textId="77777777" w:rsidR="00F03413" w:rsidRPr="00A079EB" w:rsidRDefault="00FD3C5D" w:rsidP="00A079EB">
      <w:pPr>
        <w:pStyle w:val="ScreenStepsListNumber"/>
      </w:pPr>
      <w:r>
        <w:t>Enlarge Text</w:t>
      </w:r>
    </w:p>
    <w:p w14:paraId="28EB0D67" w14:textId="77777777" w:rsidR="00F03413" w:rsidRPr="00A079EB" w:rsidRDefault="00FD3C5D" w:rsidP="00A079EB">
      <w:pPr>
        <w:pStyle w:val="ScreenStepsListNumber"/>
      </w:pPr>
      <w:r>
        <w:t>Blockquote</w:t>
      </w:r>
    </w:p>
    <w:p w14:paraId="5C6DF764" w14:textId="77777777" w:rsidR="00F03413" w:rsidRPr="00A079EB" w:rsidRDefault="00FD3C5D" w:rsidP="00A079EB">
      <w:pPr>
        <w:pStyle w:val="ScreenStepsListNumber"/>
      </w:pPr>
      <w:r>
        <w:t>Lightbulb Text (see example below)</w:t>
      </w:r>
    </w:p>
    <w:p w14:paraId="01B8A268" w14:textId="77777777" w:rsidR="00F03413" w:rsidRPr="00A079EB" w:rsidRDefault="00FD3C5D" w:rsidP="00A079EB">
      <w:pPr>
        <w:pStyle w:val="ScreenStepsListNumber"/>
      </w:pPr>
      <w:r>
        <w:t>Bulleted List</w:t>
      </w:r>
    </w:p>
    <w:p w14:paraId="233B128D" w14:textId="77777777" w:rsidR="00F03413" w:rsidRPr="00A079EB" w:rsidRDefault="00FD3C5D" w:rsidP="00A079EB">
      <w:pPr>
        <w:pStyle w:val="ScreenStepsListNumber"/>
      </w:pPr>
      <w:r>
        <w:t>Numbered List</w:t>
      </w:r>
    </w:p>
    <w:p w14:paraId="2C43697E" w14:textId="77777777" w:rsidR="00F03413" w:rsidRPr="00A079EB" w:rsidRDefault="00FD3C5D" w:rsidP="00A079EB">
      <w:pPr>
        <w:pStyle w:val="ScreenStepsListNumber"/>
      </w:pPr>
      <w:r>
        <w:t>Decrease Indent</w:t>
      </w:r>
    </w:p>
    <w:p w14:paraId="3132CF15" w14:textId="77777777" w:rsidR="00F03413" w:rsidRPr="00A079EB" w:rsidRDefault="00FD3C5D" w:rsidP="00A079EB">
      <w:pPr>
        <w:pStyle w:val="ScreenStepsListNumber"/>
      </w:pPr>
      <w:r>
        <w:t>Increase Indent</w:t>
      </w:r>
    </w:p>
    <w:p w14:paraId="053F16F9" w14:textId="77777777" w:rsidR="00F03413" w:rsidRPr="00A079EB" w:rsidRDefault="00FD3C5D" w:rsidP="00A079EB">
      <w:pPr>
        <w:pStyle w:val="ScreenStepsListNumber"/>
      </w:pPr>
      <w:r>
        <w:t>Undo</w:t>
      </w:r>
    </w:p>
    <w:p w14:paraId="606106BA" w14:textId="77777777" w:rsidR="00F03413" w:rsidRPr="00A079EB" w:rsidRDefault="00FD3C5D" w:rsidP="00A079EB">
      <w:pPr>
        <w:pStyle w:val="ScreenStepsListNumber"/>
      </w:pPr>
      <w:r>
        <w:t>Redo</w:t>
      </w:r>
    </w:p>
    <w:p w14:paraId="054BF739" w14:textId="77777777" w:rsidR="00F03413" w:rsidRPr="00A079EB" w:rsidRDefault="00FD3C5D" w:rsidP="00A079EB">
      <w:pPr>
        <w:pStyle w:val="StepImage"/>
      </w:pPr>
      <w:r>
        <w:rPr>
          <w:noProof/>
        </w:rPr>
        <w:drawing>
          <wp:inline distT="0" distB="0" distL="0" distR="0" wp14:anchorId="5DA9E99E" wp14:editId="5A74488F">
            <wp:extent cx="5943600" cy="1944292"/>
            <wp:effectExtent l="0" t="0" r="0" b="0"/>
            <wp:docPr id="15"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5.png"/>
                    <pic:cNvPicPr/>
                  </pic:nvPicPr>
                  <pic:blipFill>
                    <a:blip r:embed="rId22"/>
                    <a:stretch>
                      <a:fillRect/>
                    </a:stretch>
                  </pic:blipFill>
                  <pic:spPr>
                    <a:xfrm>
                      <a:off x="0" y="0"/>
                      <a:ext cx="5943600" cy="1944292"/>
                    </a:xfrm>
                    <a:prstGeom prst="rect">
                      <a:avLst/>
                    </a:prstGeom>
                  </pic:spPr>
                </pic:pic>
              </a:graphicData>
            </a:graphic>
          </wp:inline>
        </w:drawing>
      </w:r>
      <w:bookmarkStart w:id="18" w:name="Step26"/>
      <w:bookmarkEnd w:id="18"/>
    </w:p>
    <w:p w14:paraId="4E57FD87" w14:textId="77777777" w:rsidR="00F03413" w:rsidRPr="00A079EB" w:rsidRDefault="00FD3C5D" w:rsidP="00A079EB">
      <w:pPr>
        <w:pStyle w:val="SubstepHeading"/>
      </w:pPr>
      <w:r>
        <w:t>Mapping Pages to Labels</w:t>
      </w:r>
    </w:p>
    <w:p w14:paraId="20A60A3F" w14:textId="77777777" w:rsidR="00F03413" w:rsidRPr="00A079EB" w:rsidRDefault="00FD3C5D" w:rsidP="00A079EB">
      <w:pPr>
        <w:pStyle w:val="StepInstructions"/>
      </w:pPr>
      <w:r>
        <w:t xml:space="preserve">Mapping Pages to Labels indicates which pages will show up for a specific answer. </w:t>
      </w:r>
    </w:p>
    <w:p w14:paraId="1CE3E370" w14:textId="77777777" w:rsidR="00F03413" w:rsidRPr="00A079EB" w:rsidRDefault="00FD3C5D" w:rsidP="00A079EB">
      <w:pPr>
        <w:pStyle w:val="ScreenStepsListNumber"/>
        <w:numPr>
          <w:ilvl w:val="0"/>
          <w:numId w:val="31"/>
        </w:numPr>
      </w:pPr>
      <w:r>
        <w:t>Select the flag at the bottom of the page</w:t>
      </w:r>
    </w:p>
    <w:p w14:paraId="6D98FD47" w14:textId="77777777" w:rsidR="00F03413" w:rsidRPr="00A079EB" w:rsidRDefault="00FD3C5D" w:rsidP="00A079EB">
      <w:pPr>
        <w:pStyle w:val="ScreenStepsListNumber"/>
      </w:pPr>
      <w:r>
        <w:t>It will turn green to indicate that it is active</w:t>
      </w:r>
    </w:p>
    <w:p w14:paraId="21397279" w14:textId="77777777" w:rsidR="00F03413" w:rsidRPr="00A079EB" w:rsidRDefault="00FD3C5D" w:rsidP="00A079EB">
      <w:pPr>
        <w:pStyle w:val="StepInstructions"/>
      </w:pPr>
      <w:r>
        <w:rPr>
          <w:color w:val="212121"/>
        </w:rPr>
        <w:t>To add a new label from this page:</w:t>
      </w:r>
    </w:p>
    <w:p w14:paraId="33E9522A" w14:textId="77777777" w:rsidR="00F03413" w:rsidRPr="00A079EB" w:rsidRDefault="00FD3C5D" w:rsidP="00A079EB">
      <w:pPr>
        <w:pStyle w:val="ScreenStepsListNumber"/>
        <w:numPr>
          <w:ilvl w:val="0"/>
          <w:numId w:val="32"/>
        </w:numPr>
      </w:pPr>
      <w:r>
        <w:t>Select New Label</w:t>
      </w:r>
    </w:p>
    <w:p w14:paraId="1901F6AB" w14:textId="77777777" w:rsidR="00F03413" w:rsidRPr="00A079EB" w:rsidRDefault="00FD3C5D" w:rsidP="00A079EB">
      <w:pPr>
        <w:pStyle w:val="ScreenStepsListNumber"/>
      </w:pPr>
      <w:r>
        <w:t>Enter Text and Select Save</w:t>
      </w:r>
    </w:p>
    <w:p w14:paraId="7B60B6B0" w14:textId="77777777" w:rsidR="00F03413" w:rsidRPr="00A079EB" w:rsidRDefault="00FD3C5D" w:rsidP="00A079EB">
      <w:pPr>
        <w:pStyle w:val="ScreenStepsListNumber"/>
      </w:pPr>
      <w:r>
        <w:t>The New Label will show up in the labels list</w:t>
      </w:r>
    </w:p>
    <w:p w14:paraId="484D8376" w14:textId="77777777" w:rsidR="00F03413" w:rsidRPr="00A079EB" w:rsidRDefault="00FD3C5D" w:rsidP="00A079EB">
      <w:pPr>
        <w:pStyle w:val="StepImage"/>
      </w:pPr>
      <w:r>
        <w:rPr>
          <w:noProof/>
        </w:rPr>
        <w:drawing>
          <wp:inline distT="0" distB="0" distL="0" distR="0" wp14:anchorId="3A1080F3" wp14:editId="262FAC71">
            <wp:extent cx="5943600" cy="1215736"/>
            <wp:effectExtent l="0" t="0" r="0" b="0"/>
            <wp:docPr id="16"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6.png"/>
                    <pic:cNvPicPr/>
                  </pic:nvPicPr>
                  <pic:blipFill>
                    <a:blip r:embed="rId23"/>
                    <a:stretch>
                      <a:fillRect/>
                    </a:stretch>
                  </pic:blipFill>
                  <pic:spPr>
                    <a:xfrm>
                      <a:off x="0" y="0"/>
                      <a:ext cx="5943600" cy="1215736"/>
                    </a:xfrm>
                    <a:prstGeom prst="rect">
                      <a:avLst/>
                    </a:prstGeom>
                  </pic:spPr>
                </pic:pic>
              </a:graphicData>
            </a:graphic>
          </wp:inline>
        </w:drawing>
      </w:r>
      <w:bookmarkStart w:id="19" w:name="Step28"/>
      <w:bookmarkEnd w:id="19"/>
    </w:p>
    <w:p w14:paraId="60B913B7" w14:textId="77777777" w:rsidR="00F03413" w:rsidRPr="00A079EB" w:rsidRDefault="00FD3C5D" w:rsidP="00A079EB">
      <w:pPr>
        <w:pStyle w:val="SubstepHeading"/>
      </w:pPr>
      <w:r>
        <w:t>Reordering Pages</w:t>
      </w:r>
    </w:p>
    <w:p w14:paraId="3736491E" w14:textId="77777777" w:rsidR="00F03413" w:rsidRPr="00A079EB" w:rsidRDefault="00FD3C5D" w:rsidP="00A079EB">
      <w:pPr>
        <w:pStyle w:val="StepInstructions"/>
      </w:pPr>
      <w:r>
        <w:t>Select the appropriate arrow to move the page up or down in the outline</w:t>
      </w:r>
    </w:p>
    <w:p w14:paraId="389FE47B" w14:textId="77777777" w:rsidR="00F03413" w:rsidRPr="00A079EB" w:rsidRDefault="00FD3C5D" w:rsidP="00A079EB">
      <w:pPr>
        <w:pStyle w:val="StepImage"/>
      </w:pPr>
      <w:r>
        <w:rPr>
          <w:noProof/>
        </w:rPr>
        <w:drawing>
          <wp:inline distT="0" distB="0" distL="0" distR="0" wp14:anchorId="0DF72D71" wp14:editId="5E96F8FA">
            <wp:extent cx="5943600" cy="2874364"/>
            <wp:effectExtent l="0" t="0" r="0" b="0"/>
            <wp:docPr id="17"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7.png"/>
                    <pic:cNvPicPr/>
                  </pic:nvPicPr>
                  <pic:blipFill>
                    <a:blip r:embed="rId24"/>
                    <a:stretch>
                      <a:fillRect/>
                    </a:stretch>
                  </pic:blipFill>
                  <pic:spPr>
                    <a:xfrm>
                      <a:off x="0" y="0"/>
                      <a:ext cx="5943600" cy="2874364"/>
                    </a:xfrm>
                    <a:prstGeom prst="rect">
                      <a:avLst/>
                    </a:prstGeom>
                  </pic:spPr>
                </pic:pic>
              </a:graphicData>
            </a:graphic>
          </wp:inline>
        </w:drawing>
      </w:r>
      <w:bookmarkStart w:id="20" w:name="Step12"/>
      <w:bookmarkEnd w:id="20"/>
    </w:p>
    <w:p w14:paraId="690D21B1" w14:textId="77777777" w:rsidR="00F03413" w:rsidRPr="00A079EB" w:rsidRDefault="00FD3C5D" w:rsidP="00A079EB">
      <w:pPr>
        <w:pStyle w:val="StepHeading"/>
      </w:pPr>
      <w:r>
        <w:t>Supporting Units</w:t>
      </w:r>
    </w:p>
    <w:p w14:paraId="37D2696E" w14:textId="77777777" w:rsidR="00F03413" w:rsidRPr="00A079EB" w:rsidRDefault="00FD3C5D" w:rsidP="00A079EB">
      <w:pPr>
        <w:pStyle w:val="StepInstructions"/>
      </w:pPr>
      <w:r>
        <w:t>Supporting Units will appear in the upper right corner of the website on desktop and the footer on mobile devices.</w:t>
      </w:r>
    </w:p>
    <w:p w14:paraId="1E236A8B" w14:textId="77777777" w:rsidR="00F03413" w:rsidRPr="00A079EB" w:rsidRDefault="00FD3C5D" w:rsidP="00A079EB">
      <w:pPr>
        <w:pStyle w:val="StepInstructions"/>
      </w:pPr>
      <w:r>
        <w:t>Each supporting unit needs the following information to be valid:</w:t>
      </w:r>
    </w:p>
    <w:p w14:paraId="4FBB1835" w14:textId="77777777" w:rsidR="00F03413" w:rsidRPr="00A079EB" w:rsidRDefault="00FD3C5D" w:rsidP="00A079EB">
      <w:pPr>
        <w:pStyle w:val="ScreenStepsListNumber"/>
        <w:numPr>
          <w:ilvl w:val="0"/>
          <w:numId w:val="33"/>
        </w:numPr>
      </w:pPr>
      <w:r>
        <w:t>Unit</w:t>
      </w:r>
    </w:p>
    <w:p w14:paraId="579C8E8E" w14:textId="77777777" w:rsidR="00F03413" w:rsidRPr="00A079EB" w:rsidRDefault="00FD3C5D" w:rsidP="00A079EB">
      <w:pPr>
        <w:pStyle w:val="ScreenStepsListBullet2"/>
      </w:pPr>
      <w:r>
        <w:t>This is what will show up in the list</w:t>
      </w:r>
    </w:p>
    <w:p w14:paraId="2C15CD9B" w14:textId="77777777" w:rsidR="00F03413" w:rsidRPr="00A079EB" w:rsidRDefault="00FD3C5D" w:rsidP="00A079EB">
      <w:pPr>
        <w:pStyle w:val="ScreenStepsListNumber"/>
      </w:pPr>
      <w:r>
        <w:t>Title</w:t>
      </w:r>
    </w:p>
    <w:p w14:paraId="5B7D7BFD" w14:textId="77777777" w:rsidR="00F03413" w:rsidRPr="00A079EB" w:rsidRDefault="00FD3C5D" w:rsidP="00A079EB">
      <w:pPr>
        <w:pStyle w:val="ScreenStepsListBullet2"/>
      </w:pPr>
      <w:r>
        <w:t>Used for accessibility purposes</w:t>
      </w:r>
    </w:p>
    <w:p w14:paraId="780A7A17" w14:textId="77777777" w:rsidR="00F03413" w:rsidRPr="00A079EB" w:rsidRDefault="00FD3C5D" w:rsidP="00A079EB">
      <w:pPr>
        <w:pStyle w:val="ScreenStepsListNumber"/>
      </w:pPr>
      <w:r>
        <w:t>URL</w:t>
      </w:r>
    </w:p>
    <w:p w14:paraId="44FAB4BF" w14:textId="77777777" w:rsidR="00F03413" w:rsidRPr="00A079EB" w:rsidRDefault="00FD3C5D" w:rsidP="00A079EB">
      <w:pPr>
        <w:pStyle w:val="ScreenStepsListBullet2"/>
      </w:pPr>
      <w:r>
        <w:t>URL that the link will direct to</w:t>
      </w:r>
    </w:p>
    <w:p w14:paraId="60F4EEE8" w14:textId="77777777" w:rsidR="00F03413" w:rsidRPr="00A079EB" w:rsidRDefault="00FD3C5D" w:rsidP="00A079EB">
      <w:pPr>
        <w:pStyle w:val="StepImage"/>
      </w:pPr>
      <w:r>
        <w:rPr>
          <w:noProof/>
        </w:rPr>
        <w:drawing>
          <wp:inline distT="0" distB="0" distL="0" distR="0" wp14:anchorId="60DA801C" wp14:editId="3971A497">
            <wp:extent cx="5943600" cy="2284888"/>
            <wp:effectExtent l="0" t="0" r="0" b="0"/>
            <wp:docPr id="18"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8.png"/>
                    <pic:cNvPicPr/>
                  </pic:nvPicPr>
                  <pic:blipFill>
                    <a:blip r:embed="rId25"/>
                    <a:stretch>
                      <a:fillRect/>
                    </a:stretch>
                  </pic:blipFill>
                  <pic:spPr>
                    <a:xfrm>
                      <a:off x="0" y="0"/>
                      <a:ext cx="5943600" cy="2284888"/>
                    </a:xfrm>
                    <a:prstGeom prst="rect">
                      <a:avLst/>
                    </a:prstGeom>
                  </pic:spPr>
                </pic:pic>
              </a:graphicData>
            </a:graphic>
          </wp:inline>
        </w:drawing>
      </w:r>
      <w:bookmarkStart w:id="21" w:name="Step13"/>
      <w:bookmarkEnd w:id="21"/>
    </w:p>
    <w:p w14:paraId="2F7E2D39" w14:textId="77777777" w:rsidR="00F03413" w:rsidRPr="00A079EB" w:rsidRDefault="00FD3C5D" w:rsidP="00A079EB">
      <w:pPr>
        <w:pStyle w:val="StepHeading"/>
      </w:pPr>
      <w:r>
        <w:t>User Management</w:t>
      </w:r>
    </w:p>
    <w:p w14:paraId="1699AF9D" w14:textId="77777777" w:rsidR="00F03413" w:rsidRPr="00A079EB" w:rsidRDefault="00FD3C5D" w:rsidP="00A079EB">
      <w:pPr>
        <w:pStyle w:val="StepInstructions"/>
      </w:pPr>
      <w:r>
        <w:t xml:space="preserve">User Management has a comprehensive list of all users that have logged into the website and if they have administrative privileges. This list that can be filtered by NETID or NAME.  From this table, you can revoke or grant admin privileges accordingly by selecting the appropriate button next to the user's name. </w:t>
      </w:r>
    </w:p>
    <w:p w14:paraId="20F2CD97" w14:textId="77777777" w:rsidR="00F03413" w:rsidRPr="00A079EB" w:rsidRDefault="00FD3C5D" w:rsidP="00A079EB">
      <w:pPr>
        <w:pStyle w:val="StepImage"/>
      </w:pPr>
      <w:r>
        <w:rPr>
          <w:noProof/>
        </w:rPr>
        <w:drawing>
          <wp:inline distT="0" distB="0" distL="0" distR="0" wp14:anchorId="57C3F657" wp14:editId="13CE5E5F">
            <wp:extent cx="5943600" cy="3533361"/>
            <wp:effectExtent l="0" t="0" r="0" b="0"/>
            <wp:docPr id="19"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19.png"/>
                    <pic:cNvPicPr/>
                  </pic:nvPicPr>
                  <pic:blipFill>
                    <a:blip r:embed="rId26"/>
                    <a:stretch>
                      <a:fillRect/>
                    </a:stretch>
                  </pic:blipFill>
                  <pic:spPr>
                    <a:xfrm>
                      <a:off x="0" y="0"/>
                      <a:ext cx="5943600" cy="3533361"/>
                    </a:xfrm>
                    <a:prstGeom prst="rect">
                      <a:avLst/>
                    </a:prstGeom>
                  </pic:spPr>
                </pic:pic>
              </a:graphicData>
            </a:graphic>
          </wp:inline>
        </w:drawing>
      </w:r>
      <w:bookmarkStart w:id="22" w:name="Step14"/>
      <w:bookmarkEnd w:id="22"/>
    </w:p>
    <w:p w14:paraId="1DC5CC23" w14:textId="77777777" w:rsidR="00F03413" w:rsidRPr="00A079EB" w:rsidRDefault="00FD3C5D" w:rsidP="00A079EB">
      <w:pPr>
        <w:pStyle w:val="StepHeading"/>
      </w:pPr>
      <w:r>
        <w:t>Site Information</w:t>
      </w:r>
    </w:p>
    <w:p w14:paraId="4835099F" w14:textId="77777777" w:rsidR="00F03413" w:rsidRPr="00A079EB" w:rsidRDefault="00FD3C5D" w:rsidP="00A079EB">
      <w:pPr>
        <w:pStyle w:val="StepInstructions"/>
      </w:pPr>
      <w:r>
        <w:t>Site Information give you access to modify basic site information as well as place the website into maintenance mode.</w:t>
      </w:r>
    </w:p>
    <w:p w14:paraId="35BEE75D" w14:textId="77777777" w:rsidR="00F03413" w:rsidRPr="00A079EB" w:rsidRDefault="00FD3C5D" w:rsidP="00A079EB">
      <w:pPr>
        <w:pStyle w:val="StepImage"/>
      </w:pPr>
      <w:r>
        <w:rPr>
          <w:noProof/>
        </w:rPr>
        <w:drawing>
          <wp:inline distT="0" distB="0" distL="0" distR="0" wp14:anchorId="6F07122A" wp14:editId="7D50C32D">
            <wp:extent cx="5943600" cy="4110201"/>
            <wp:effectExtent l="0" t="0" r="0" b="0"/>
            <wp:docPr id="20"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0.png"/>
                    <pic:cNvPicPr/>
                  </pic:nvPicPr>
                  <pic:blipFill>
                    <a:blip r:embed="rId27"/>
                    <a:stretch>
                      <a:fillRect/>
                    </a:stretch>
                  </pic:blipFill>
                  <pic:spPr>
                    <a:xfrm>
                      <a:off x="0" y="0"/>
                      <a:ext cx="5943600" cy="4110201"/>
                    </a:xfrm>
                    <a:prstGeom prst="rect">
                      <a:avLst/>
                    </a:prstGeom>
                  </pic:spPr>
                </pic:pic>
              </a:graphicData>
            </a:graphic>
          </wp:inline>
        </w:drawing>
      </w:r>
      <w:bookmarkStart w:id="23" w:name="Step15"/>
      <w:bookmarkEnd w:id="23"/>
    </w:p>
    <w:p w14:paraId="77BEA303" w14:textId="77777777" w:rsidR="00F03413" w:rsidRPr="00A079EB" w:rsidRDefault="00FD3C5D" w:rsidP="00A079EB">
      <w:pPr>
        <w:pStyle w:val="SubstepHeading"/>
      </w:pPr>
      <w:r>
        <w:t>Maintenance Mode</w:t>
      </w:r>
    </w:p>
    <w:p w14:paraId="6780AE30" w14:textId="77777777" w:rsidR="00F03413" w:rsidRPr="00A079EB" w:rsidRDefault="00FD3C5D" w:rsidP="00A079EB">
      <w:pPr>
        <w:pStyle w:val="StepInstructions"/>
      </w:pPr>
      <w:r>
        <w:t>Maintenance Mode is to be used when the site needs to be inaccessible to the user.</w:t>
      </w:r>
    </w:p>
    <w:p w14:paraId="4EA74A44" w14:textId="77777777" w:rsidR="00F03413" w:rsidRPr="00A079EB" w:rsidRDefault="00FD3C5D" w:rsidP="00A079EB">
      <w:pPr>
        <w:pStyle w:val="ScreenStepsListNumber"/>
        <w:numPr>
          <w:ilvl w:val="0"/>
          <w:numId w:val="34"/>
        </w:numPr>
      </w:pPr>
      <w:r>
        <w:t>Use the Toggle Switch to turn maintenance mode off or on</w:t>
      </w:r>
    </w:p>
    <w:p w14:paraId="02D902F3" w14:textId="77777777" w:rsidR="00F03413" w:rsidRPr="00A079EB" w:rsidRDefault="00FD3C5D" w:rsidP="00A079EB">
      <w:pPr>
        <w:pStyle w:val="ScreenStepsListNumber"/>
      </w:pPr>
      <w:r>
        <w:t>To edit the maintenance message that the End User will see, select Edit.</w:t>
      </w:r>
    </w:p>
    <w:p w14:paraId="5A52DB80" w14:textId="77777777" w:rsidR="00F03413" w:rsidRPr="00A079EB" w:rsidRDefault="00FD3C5D" w:rsidP="00A079EB">
      <w:pPr>
        <w:pStyle w:val="ScreenStepsListBullet2"/>
      </w:pPr>
      <w:r>
        <w:rPr>
          <w:color w:val="FF2600"/>
        </w:rPr>
        <w:t>We recommend customizing your message to the end user with an indication of when the site will be out of maintenance mode</w:t>
      </w:r>
    </w:p>
    <w:p w14:paraId="37BB9252" w14:textId="77777777" w:rsidR="00F03413" w:rsidRPr="00A079EB" w:rsidRDefault="00FD3C5D" w:rsidP="00A079EB">
      <w:pPr>
        <w:pStyle w:val="ScreenStepsListNumber"/>
      </w:pPr>
      <w:r>
        <w:t>When maintenance mode is on, there will be an indicator at the top of the screen within the administrative portal</w:t>
      </w:r>
    </w:p>
    <w:p w14:paraId="31E935F2" w14:textId="77777777" w:rsidR="00F03413" w:rsidRPr="00A079EB" w:rsidRDefault="00FD3C5D" w:rsidP="00A079EB">
      <w:pPr>
        <w:pStyle w:val="ScreenStepsListBullet2"/>
      </w:pPr>
      <w:r>
        <w:t>You can turn off maintenance mode from this indicator by clicking "Turn off maintenance mode"</w:t>
      </w:r>
    </w:p>
    <w:p w14:paraId="5AC75CCE" w14:textId="77777777" w:rsidR="00F03413" w:rsidRPr="00A079EB" w:rsidRDefault="00FD3C5D" w:rsidP="00A079EB">
      <w:pPr>
        <w:pStyle w:val="ScreenStepsListNumber"/>
      </w:pPr>
      <w:r>
        <w:t>When maintenance mode is on, every page for the end user will deliver your maintenance message</w:t>
      </w:r>
    </w:p>
    <w:p w14:paraId="2D402726" w14:textId="77777777" w:rsidR="00F03413" w:rsidRPr="00A079EB" w:rsidRDefault="00FD3C5D" w:rsidP="00A079EB">
      <w:pPr>
        <w:pStyle w:val="StepImage"/>
      </w:pPr>
      <w:r>
        <w:rPr>
          <w:noProof/>
        </w:rPr>
        <w:drawing>
          <wp:inline distT="0" distB="0" distL="0" distR="0" wp14:anchorId="1E5C812C" wp14:editId="5DD43725">
            <wp:extent cx="5943600" cy="3516485"/>
            <wp:effectExtent l="0" t="0" r="0" b="0"/>
            <wp:docPr id="21"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1.png"/>
                    <pic:cNvPicPr/>
                  </pic:nvPicPr>
                  <pic:blipFill>
                    <a:blip r:embed="rId28"/>
                    <a:stretch>
                      <a:fillRect/>
                    </a:stretch>
                  </pic:blipFill>
                  <pic:spPr>
                    <a:xfrm>
                      <a:off x="0" y="0"/>
                      <a:ext cx="5943600" cy="3516485"/>
                    </a:xfrm>
                    <a:prstGeom prst="rect">
                      <a:avLst/>
                    </a:prstGeom>
                  </pic:spPr>
                </pic:pic>
              </a:graphicData>
            </a:graphic>
          </wp:inline>
        </w:drawing>
      </w:r>
      <w:bookmarkStart w:id="24" w:name="Step16"/>
      <w:bookmarkEnd w:id="24"/>
    </w:p>
    <w:p w14:paraId="112AAE41" w14:textId="77777777" w:rsidR="00F03413" w:rsidRPr="00A079EB" w:rsidRDefault="00FD3C5D" w:rsidP="00A079EB">
      <w:pPr>
        <w:pStyle w:val="SubstepHeading"/>
      </w:pPr>
      <w:r>
        <w:t>About</w:t>
      </w:r>
    </w:p>
    <w:p w14:paraId="2D6BB819" w14:textId="77777777" w:rsidR="00F03413" w:rsidRPr="00A079EB" w:rsidRDefault="00FD3C5D" w:rsidP="00A079EB">
      <w:pPr>
        <w:pStyle w:val="StepInstructions"/>
      </w:pPr>
      <w:r>
        <w:t xml:space="preserve">This introduction text can be found within the page footer at the bottom of the page. </w:t>
      </w:r>
    </w:p>
    <w:p w14:paraId="188271AC" w14:textId="77777777" w:rsidR="00F03413" w:rsidRPr="00A079EB" w:rsidRDefault="00FD3C5D" w:rsidP="00A079EB">
      <w:pPr>
        <w:pStyle w:val="StepInstructions"/>
      </w:pPr>
      <w:r>
        <w:t>To edit about:</w:t>
      </w:r>
    </w:p>
    <w:p w14:paraId="5F4F9E1D" w14:textId="77777777" w:rsidR="00F03413" w:rsidRPr="00A079EB" w:rsidRDefault="00FD3C5D" w:rsidP="00A079EB">
      <w:pPr>
        <w:pStyle w:val="ScreenStepsListNumber"/>
        <w:numPr>
          <w:ilvl w:val="0"/>
          <w:numId w:val="35"/>
        </w:numPr>
      </w:pPr>
      <w:r>
        <w:t>Select Edit</w:t>
      </w:r>
    </w:p>
    <w:p w14:paraId="0C719515" w14:textId="77777777" w:rsidR="00F03413" w:rsidRPr="00A079EB" w:rsidRDefault="00FD3C5D" w:rsidP="00A079EB">
      <w:pPr>
        <w:pStyle w:val="ScreenStepsListNumber"/>
      </w:pPr>
      <w:r>
        <w:t>Edit Header</w:t>
      </w:r>
    </w:p>
    <w:p w14:paraId="7C70F23C" w14:textId="77777777" w:rsidR="00F03413" w:rsidRPr="00A079EB" w:rsidRDefault="00FD3C5D" w:rsidP="00A079EB">
      <w:pPr>
        <w:pStyle w:val="ScreenStepsListNumber"/>
      </w:pPr>
      <w:r>
        <w:t>Edit Body</w:t>
      </w:r>
    </w:p>
    <w:p w14:paraId="1409DD10" w14:textId="77777777" w:rsidR="00F03413" w:rsidRPr="00A079EB" w:rsidRDefault="00FD3C5D" w:rsidP="00A079EB">
      <w:pPr>
        <w:pStyle w:val="ScreenStepsListBullet2"/>
      </w:pPr>
      <w:r>
        <w:rPr>
          <w:color w:val="FF2600"/>
        </w:rPr>
        <w:t>Links are allowed</w:t>
      </w:r>
    </w:p>
    <w:p w14:paraId="59726CA1" w14:textId="77777777" w:rsidR="00F03413" w:rsidRPr="00A079EB" w:rsidRDefault="00FD3C5D" w:rsidP="00A079EB">
      <w:pPr>
        <w:pStyle w:val="ScreenStepsListNumber"/>
      </w:pPr>
      <w:r>
        <w:t>Save</w:t>
      </w:r>
    </w:p>
    <w:p w14:paraId="15BE30B6" w14:textId="77777777" w:rsidR="00F03413" w:rsidRPr="00A079EB" w:rsidRDefault="00FD3C5D" w:rsidP="00A079EB">
      <w:pPr>
        <w:pStyle w:val="StepImage"/>
      </w:pPr>
      <w:r>
        <w:rPr>
          <w:noProof/>
        </w:rPr>
        <w:drawing>
          <wp:inline distT="0" distB="0" distL="0" distR="0" wp14:anchorId="31546F31" wp14:editId="0F3A8218">
            <wp:extent cx="5943600" cy="2256874"/>
            <wp:effectExtent l="0" t="0" r="0" b="0"/>
            <wp:docPr id="22"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2.png"/>
                    <pic:cNvPicPr/>
                  </pic:nvPicPr>
                  <pic:blipFill>
                    <a:blip r:embed="rId29"/>
                    <a:stretch>
                      <a:fillRect/>
                    </a:stretch>
                  </pic:blipFill>
                  <pic:spPr>
                    <a:xfrm>
                      <a:off x="0" y="0"/>
                      <a:ext cx="5943600" cy="2256874"/>
                    </a:xfrm>
                    <a:prstGeom prst="rect">
                      <a:avLst/>
                    </a:prstGeom>
                  </pic:spPr>
                </pic:pic>
              </a:graphicData>
            </a:graphic>
          </wp:inline>
        </w:drawing>
      </w:r>
      <w:bookmarkStart w:id="25" w:name="Step17"/>
      <w:bookmarkEnd w:id="25"/>
    </w:p>
    <w:p w14:paraId="3C5F6FE3" w14:textId="77777777" w:rsidR="00F03413" w:rsidRPr="00A079EB" w:rsidRDefault="00FD3C5D" w:rsidP="00A079EB">
      <w:pPr>
        <w:pStyle w:val="SubstepHeading"/>
      </w:pPr>
      <w:r>
        <w:t>Contact Information</w:t>
      </w:r>
    </w:p>
    <w:p w14:paraId="34543307" w14:textId="77777777" w:rsidR="00F03413" w:rsidRPr="00A079EB" w:rsidRDefault="00FD3C5D" w:rsidP="00A079EB">
      <w:pPr>
        <w:pStyle w:val="StepInstructions"/>
      </w:pPr>
      <w:r>
        <w:t xml:space="preserve">Contact Information can be found within the page footer at the bottom of the page. </w:t>
      </w:r>
    </w:p>
    <w:p w14:paraId="1D366C09" w14:textId="77777777" w:rsidR="00F03413" w:rsidRPr="00A079EB" w:rsidRDefault="00FD3C5D" w:rsidP="00A079EB">
      <w:pPr>
        <w:pStyle w:val="StepInstructions"/>
      </w:pPr>
      <w:r>
        <w:t>To edit contact information:</w:t>
      </w:r>
    </w:p>
    <w:p w14:paraId="4BDB5C9A" w14:textId="77777777" w:rsidR="00F03413" w:rsidRPr="00A079EB" w:rsidRDefault="00FD3C5D" w:rsidP="00A079EB">
      <w:pPr>
        <w:pStyle w:val="ScreenStepsListNumber"/>
        <w:numPr>
          <w:ilvl w:val="0"/>
          <w:numId w:val="36"/>
        </w:numPr>
      </w:pPr>
      <w:r>
        <w:t>Select Edit</w:t>
      </w:r>
    </w:p>
    <w:p w14:paraId="397C56CA" w14:textId="77777777" w:rsidR="00F03413" w:rsidRPr="00A079EB" w:rsidRDefault="00FD3C5D" w:rsidP="00A079EB">
      <w:pPr>
        <w:pStyle w:val="ScreenStepsListNumber"/>
      </w:pPr>
      <w:r>
        <w:t>Edit Header</w:t>
      </w:r>
    </w:p>
    <w:p w14:paraId="721A4ADD" w14:textId="77777777" w:rsidR="00F03413" w:rsidRPr="00A079EB" w:rsidRDefault="00FD3C5D" w:rsidP="00A079EB">
      <w:pPr>
        <w:pStyle w:val="ScreenStepsListNumber"/>
      </w:pPr>
      <w:r>
        <w:t>Edit Body</w:t>
      </w:r>
    </w:p>
    <w:p w14:paraId="75B6E510" w14:textId="77777777" w:rsidR="00F03413" w:rsidRPr="00A079EB" w:rsidRDefault="00FD3C5D" w:rsidP="00A079EB">
      <w:pPr>
        <w:pStyle w:val="ScreenStepsListBullet2"/>
      </w:pPr>
      <w:r>
        <w:rPr>
          <w:color w:val="FF2600"/>
        </w:rPr>
        <w:t>Links are allowed</w:t>
      </w:r>
    </w:p>
    <w:p w14:paraId="047E7C7F" w14:textId="77777777" w:rsidR="00F03413" w:rsidRPr="00A079EB" w:rsidRDefault="00FD3C5D" w:rsidP="00A079EB">
      <w:pPr>
        <w:pStyle w:val="ScreenStepsListNumber"/>
      </w:pPr>
      <w:r>
        <w:t>Save</w:t>
      </w:r>
    </w:p>
    <w:p w14:paraId="037AB3FC" w14:textId="77777777" w:rsidR="00F03413" w:rsidRPr="00A079EB" w:rsidRDefault="00FD3C5D" w:rsidP="00A079EB">
      <w:pPr>
        <w:pStyle w:val="StepImage"/>
      </w:pPr>
      <w:r>
        <w:rPr>
          <w:noProof/>
        </w:rPr>
        <w:drawing>
          <wp:inline distT="0" distB="0" distL="0" distR="0" wp14:anchorId="529D9DA5" wp14:editId="03B5B55C">
            <wp:extent cx="5943600" cy="2142287"/>
            <wp:effectExtent l="0" t="0" r="0" b="0"/>
            <wp:docPr id="23"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3.png"/>
                    <pic:cNvPicPr/>
                  </pic:nvPicPr>
                  <pic:blipFill>
                    <a:blip r:embed="rId30"/>
                    <a:stretch>
                      <a:fillRect/>
                    </a:stretch>
                  </pic:blipFill>
                  <pic:spPr>
                    <a:xfrm>
                      <a:off x="0" y="0"/>
                      <a:ext cx="5943600" cy="2142287"/>
                    </a:xfrm>
                    <a:prstGeom prst="rect">
                      <a:avLst/>
                    </a:prstGeom>
                  </pic:spPr>
                </pic:pic>
              </a:graphicData>
            </a:graphic>
          </wp:inline>
        </w:drawing>
      </w:r>
      <w:bookmarkStart w:id="26" w:name="Step31"/>
      <w:bookmarkEnd w:id="26"/>
    </w:p>
    <w:p w14:paraId="15578598" w14:textId="77777777" w:rsidR="00F03413" w:rsidRPr="00A079EB" w:rsidRDefault="00FD3C5D" w:rsidP="00A079EB">
      <w:pPr>
        <w:pStyle w:val="SubstepHeading"/>
      </w:pPr>
      <w:r>
        <w:t>Branding Information</w:t>
      </w:r>
    </w:p>
    <w:p w14:paraId="59ACD0CA" w14:textId="77777777" w:rsidR="00F03413" w:rsidRPr="00A079EB" w:rsidRDefault="00FD3C5D" w:rsidP="00A079EB">
      <w:pPr>
        <w:pStyle w:val="StepInstructions"/>
      </w:pPr>
      <w:r>
        <w:t>Branding information is found within the page header at the top of page.</w:t>
      </w:r>
    </w:p>
    <w:p w14:paraId="55D2B48A" w14:textId="77777777" w:rsidR="00F03413" w:rsidRPr="00A079EB" w:rsidRDefault="00FD3C5D" w:rsidP="00A079EB">
      <w:pPr>
        <w:pStyle w:val="StepInstructions"/>
      </w:pPr>
      <w:r>
        <w:t>To edit branding information:</w:t>
      </w:r>
    </w:p>
    <w:p w14:paraId="0F650633" w14:textId="77777777" w:rsidR="00F03413" w:rsidRPr="00A079EB" w:rsidRDefault="00FD3C5D" w:rsidP="00A079EB">
      <w:pPr>
        <w:pStyle w:val="ScreenStepsListNumber"/>
        <w:numPr>
          <w:ilvl w:val="0"/>
          <w:numId w:val="37"/>
        </w:numPr>
      </w:pPr>
      <w:r>
        <w:t>Select Edit</w:t>
      </w:r>
    </w:p>
    <w:p w14:paraId="31AB93DE" w14:textId="77777777" w:rsidR="00F03413" w:rsidRPr="00A079EB" w:rsidRDefault="00FD3C5D" w:rsidP="00A079EB">
      <w:pPr>
        <w:pStyle w:val="ScreenStepsListNumber"/>
      </w:pPr>
      <w:r>
        <w:t>Edit Text</w:t>
      </w:r>
    </w:p>
    <w:p w14:paraId="1E546E1D" w14:textId="77777777" w:rsidR="00F03413" w:rsidRPr="00A079EB" w:rsidRDefault="00FD3C5D" w:rsidP="00A079EB">
      <w:pPr>
        <w:pStyle w:val="ScreenStepsListBullet2"/>
      </w:pPr>
      <w:r>
        <w:rPr>
          <w:color w:val="FF2600"/>
        </w:rPr>
        <w:t>Links are allowed</w:t>
      </w:r>
    </w:p>
    <w:p w14:paraId="2811066F" w14:textId="77777777" w:rsidR="00F03413" w:rsidRPr="00A079EB" w:rsidRDefault="00FD3C5D" w:rsidP="00A079EB">
      <w:pPr>
        <w:pStyle w:val="ScreenStepsListNumber"/>
      </w:pPr>
      <w:r>
        <w:t>Save</w:t>
      </w:r>
    </w:p>
    <w:p w14:paraId="30309722" w14:textId="77777777" w:rsidR="00F03413" w:rsidRPr="00A079EB" w:rsidRDefault="00FD3C5D" w:rsidP="00A079EB">
      <w:pPr>
        <w:pStyle w:val="StepImage"/>
      </w:pPr>
      <w:r>
        <w:rPr>
          <w:noProof/>
        </w:rPr>
        <w:drawing>
          <wp:inline distT="0" distB="0" distL="0" distR="0" wp14:anchorId="6CFB4BE8" wp14:editId="7F9BFA0A">
            <wp:extent cx="5943600" cy="1743176"/>
            <wp:effectExtent l="0" t="0" r="0" b="0"/>
            <wp:docPr id="24" name="Picture 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image24.png"/>
                    <pic:cNvPicPr/>
                  </pic:nvPicPr>
                  <pic:blipFill>
                    <a:blip r:embed="rId31"/>
                    <a:stretch>
                      <a:fillRect/>
                    </a:stretch>
                  </pic:blipFill>
                  <pic:spPr>
                    <a:xfrm>
                      <a:off x="0" y="0"/>
                      <a:ext cx="5943600" cy="1743176"/>
                    </a:xfrm>
                    <a:prstGeom prst="rect">
                      <a:avLst/>
                    </a:prstGeom>
                  </pic:spPr>
                </pic:pic>
              </a:graphicData>
            </a:graphic>
          </wp:inline>
        </w:drawing>
      </w:r>
    </w:p>
    <w:sectPr w:rsidR="00F03413" w:rsidRPr="00A079EB" w:rsidSect="00C67177">
      <w:footerReference w:type="default" r:id="rId32"/>
      <w:headerReference w:type="first" r:id="rId33"/>
      <w:footerReference w:type="first" r:id="rId34"/>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67AC92" w14:textId="77777777" w:rsidR="000E3193" w:rsidRDefault="000E3193" w:rsidP="00A15157">
      <w:pPr>
        <w:spacing w:after="0" w:line="240" w:lineRule="auto"/>
      </w:pPr>
      <w:r>
        <w:separator/>
      </w:r>
    </w:p>
  </w:endnote>
  <w:endnote w:type="continuationSeparator" w:id="0">
    <w:p w14:paraId="632317F7" w14:textId="77777777" w:rsidR="000E3193" w:rsidRDefault="000E3193"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sto MT">
    <w:panose1 w:val="02040603050505030304"/>
    <w:charset w:val="00"/>
    <w:family w:val="roman"/>
    <w:pitch w:val="variable"/>
    <w:sig w:usb0="00000003" w:usb1="00000000" w:usb2="00000000" w:usb3="00000000" w:csb0="00000001" w:csb1="00000000"/>
  </w:font>
  <w:font w:name="ＭＳ 明朝">
    <w:charset w:val="80"/>
    <w:family w:val="roma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Courier New">
    <w:panose1 w:val="02070309020205020404"/>
    <w:charset w:val="00"/>
    <w:family w:val="roman"/>
    <w:pitch w:val="fixed"/>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788"/>
      <w:gridCol w:w="4788"/>
    </w:tblGrid>
    <w:tr w:rsidR="003530FC" w14:paraId="7AD9206B"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71825031" w14:textId="1481595B" w:rsidR="003530FC" w:rsidRPr="00CC2374" w:rsidRDefault="00C67177" w:rsidP="00570F73">
              <w:pPr>
                <w:pStyle w:val="Footer"/>
                <w:rPr>
                  <w:b/>
                  <w:color w:val="auto"/>
                  <w:sz w:val="24"/>
                </w:rPr>
              </w:pPr>
              <w:r>
                <w:t>Online Investigator's Guide</w:t>
              </w:r>
            </w:p>
          </w:sdtContent>
        </w:sdt>
      </w:tc>
      <w:tc>
        <w:tcPr>
          <w:tcW w:w="4788" w:type="dxa"/>
        </w:tcPr>
        <w:p w14:paraId="2F4B67C8" w14:textId="77777777" w:rsidR="003530FC" w:rsidRDefault="003530FC" w:rsidP="00570F73">
          <w:pPr>
            <w:pStyle w:val="Header-FooterRight"/>
          </w:pPr>
          <w:r>
            <w:fldChar w:fldCharType="begin"/>
          </w:r>
          <w:r>
            <w:instrText xml:space="preserve"> Page </w:instrText>
          </w:r>
          <w:r>
            <w:fldChar w:fldCharType="separate"/>
          </w:r>
          <w:r w:rsidR="00C67177">
            <w:rPr>
              <w:noProof/>
            </w:rPr>
            <w:t>2</w:t>
          </w:r>
          <w:r>
            <w:fldChar w:fldCharType="end"/>
          </w:r>
        </w:p>
      </w:tc>
    </w:tr>
  </w:tbl>
  <w:p w14:paraId="76BDB4FC" w14:textId="77777777" w:rsidR="003530FC" w:rsidRDefault="003530FC" w:rsidP="002701BD">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4A0" w:firstRow="1" w:lastRow="0" w:firstColumn="1" w:lastColumn="0" w:noHBand="0" w:noVBand="1"/>
    </w:tblPr>
    <w:tblGrid>
      <w:gridCol w:w="4788"/>
      <w:gridCol w:w="4788"/>
    </w:tblGrid>
    <w:tr w:rsidR="003530FC" w14:paraId="66D6CA2D"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187FD83A" w14:textId="5BC0382E" w:rsidR="003530FC" w:rsidRPr="00CC2374" w:rsidRDefault="00C67177" w:rsidP="00670FB9">
              <w:pPr>
                <w:pStyle w:val="Footer"/>
                <w:rPr>
                  <w:b/>
                  <w:color w:val="auto"/>
                  <w:sz w:val="24"/>
                </w:rPr>
              </w:pPr>
              <w:r>
                <w:t>Online Investigator's Guide</w:t>
              </w:r>
            </w:p>
          </w:sdtContent>
        </w:sdt>
      </w:tc>
      <w:tc>
        <w:tcPr>
          <w:tcW w:w="4788" w:type="dxa"/>
        </w:tcPr>
        <w:p w14:paraId="7B96E4DC" w14:textId="77777777" w:rsidR="003530FC" w:rsidRDefault="003530FC" w:rsidP="00CC2374">
          <w:pPr>
            <w:pStyle w:val="Header-FooterRight"/>
          </w:pPr>
          <w:r>
            <w:fldChar w:fldCharType="begin"/>
          </w:r>
          <w:r>
            <w:instrText xml:space="preserve"> Page </w:instrText>
          </w:r>
          <w:r>
            <w:fldChar w:fldCharType="separate"/>
          </w:r>
          <w:r w:rsidR="000E3193">
            <w:rPr>
              <w:noProof/>
            </w:rPr>
            <w:t>1</w:t>
          </w:r>
          <w:r>
            <w:fldChar w:fldCharType="end"/>
          </w:r>
        </w:p>
      </w:tc>
    </w:tr>
  </w:tbl>
  <w:p w14:paraId="5916FCBC" w14:textId="77777777" w:rsidR="003530FC" w:rsidRDefault="003530FC"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1EFD3C" w14:textId="77777777" w:rsidR="000E3193" w:rsidRDefault="000E3193" w:rsidP="00A15157">
      <w:pPr>
        <w:spacing w:after="0" w:line="240" w:lineRule="auto"/>
      </w:pPr>
      <w:r>
        <w:separator/>
      </w:r>
    </w:p>
  </w:footnote>
  <w:footnote w:type="continuationSeparator" w:id="0">
    <w:p w14:paraId="2CFFEE39" w14:textId="77777777" w:rsidR="000E3193" w:rsidRDefault="000E3193"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D6EFA" w14:textId="639D7C84" w:rsidR="00C67177" w:rsidRDefault="00C67177" w:rsidP="00C67177">
    <w:pPr>
      <w:pStyle w:val="Header"/>
    </w:pPr>
    <w:r w:rsidRPr="00C67177">
      <mc:AlternateContent>
        <mc:Choice Requires="wps">
          <w:drawing>
            <wp:anchor distT="0" distB="0" distL="118745" distR="118745" simplePos="0" relativeHeight="251660288" behindDoc="1" locked="0" layoutInCell="1" allowOverlap="0" wp14:anchorId="678E3279" wp14:editId="6B3FD6D9">
              <wp:simplePos x="0" y="0"/>
              <wp:positionH relativeFrom="margin">
                <wp:posOffset>-60960</wp:posOffset>
              </wp:positionH>
              <wp:positionV relativeFrom="page">
                <wp:posOffset>577850</wp:posOffset>
              </wp:positionV>
              <wp:extent cx="6937375" cy="401955"/>
              <wp:effectExtent l="0" t="0" r="0" b="4445"/>
              <wp:wrapSquare wrapText="bothSides"/>
              <wp:docPr id="25" name="Rectangle 25"/>
              <wp:cNvGraphicFramePr/>
              <a:graphic xmlns:a="http://schemas.openxmlformats.org/drawingml/2006/main">
                <a:graphicData uri="http://schemas.microsoft.com/office/word/2010/wordprocessingShape">
                  <wps:wsp>
                    <wps:cNvSpPr/>
                    <wps:spPr>
                      <a:xfrm>
                        <a:off x="0" y="0"/>
                        <a:ext cx="6937375" cy="4019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09B78" w14:textId="77777777" w:rsidR="00C67177" w:rsidRPr="002441C3" w:rsidRDefault="00C67177" w:rsidP="00C67177">
                          <w:pPr>
                            <w:pStyle w:val="TableGrid"/>
                            <w:rPr>
                              <w:caps/>
                              <w:color w:val="595959" w:themeColor="text1" w:themeTint="A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78E3279" id="Rectangle 25" o:spid="_x0000_s1026" style="position:absolute;margin-left:-4.8pt;margin-top:45.5pt;width:546.25pt;height:31.65pt;z-index:-251656192;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" o:allowoverlap="f" fillcolor="#f8f8f8 [3214]" stroked="f" strokeweight="2.5pt">
              <v:textbox>
                <w:txbxContent>
                  <w:p w14:paraId="1D909B78" w14:textId="77777777" w:rsidR="00C67177" w:rsidRPr="002441C3" w:rsidRDefault="00C67177" w:rsidP="00C67177">
                    <w:pPr>
                      <w:pStyle w:val="TableGrid"/>
                      <w:rPr>
                        <w:caps/>
                        <w:color w:val="595959" w:themeColor="text1" w:themeTint="A6"/>
                      </w:rPr>
                    </w:pPr>
                  </w:p>
                </w:txbxContent>
              </v:textbox>
              <w10:wrap type="square" anchorx="margin" anchory="page"/>
            </v:rect>
          </w:pict>
        </mc:Fallback>
      </mc:AlternateContent>
    </w:r>
    <w:r w:rsidRPr="00C67177">
      <mc:AlternateContent>
        <mc:Choice Requires="wps">
          <w:drawing>
            <wp:anchor distT="0" distB="0" distL="118745" distR="118745" simplePos="0" relativeHeight="251659264" behindDoc="0" locked="0" layoutInCell="1" allowOverlap="0" wp14:anchorId="29FF97A7" wp14:editId="2D2BB314">
              <wp:simplePos x="0" y="0"/>
              <wp:positionH relativeFrom="margin">
                <wp:posOffset>45573</wp:posOffset>
              </wp:positionH>
              <wp:positionV relativeFrom="page">
                <wp:posOffset>119185</wp:posOffset>
              </wp:positionV>
              <wp:extent cx="6857365" cy="574040"/>
              <wp:effectExtent l="0" t="0" r="635" b="10160"/>
              <wp:wrapNone/>
              <wp:docPr id="197" name="Rectangle 197"/>
              <wp:cNvGraphicFramePr/>
              <a:graphic xmlns:a="http://schemas.openxmlformats.org/drawingml/2006/main">
                <a:graphicData uri="http://schemas.microsoft.com/office/word/2010/wordprocessingShape">
                  <wps:wsp>
                    <wps:cNvSpPr/>
                    <wps:spPr>
                      <a:xfrm>
                        <a:off x="0" y="0"/>
                        <a:ext cx="6857365" cy="5740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8A6992" w14:textId="633B51B6" w:rsidR="00C67177" w:rsidRPr="00C67177" w:rsidRDefault="00C67177" w:rsidP="002441C3">
                          <w:pPr>
                            <w:pStyle w:val="TableGrid"/>
                            <w:rPr>
                              <w:rFonts w:ascii="Calibri" w:hAnsi="Calibri"/>
                              <w:b/>
                              <w:caps/>
                              <w:color w:val="595959" w:themeColor="text1" w:themeTint="A6"/>
                              <w:sz w:val="32"/>
                            </w:rPr>
                          </w:pPr>
                          <w:sdt>
                            <w:sdtPr>
                              <w:rPr>
                                <w:rFonts w:ascii="Calibri" w:hAnsi="Calibri"/>
                                <w:b/>
                                <w:caps/>
                                <w:color w:val="595959" w:themeColor="text1" w:themeTint="A6"/>
                                <w:sz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r w:rsidRPr="00C67177">
                                <w:rPr>
                                  <w:rFonts w:ascii="Calibri" w:hAnsi="Calibri"/>
                                  <w:b/>
                                  <w:caps/>
                                  <w:color w:val="595959" w:themeColor="text1" w:themeTint="A6"/>
                                  <w:sz w:val="32"/>
                                </w:rPr>
                                <w:t>Online Investig</w:t>
                              </w:r>
                              <w:r>
                                <w:rPr>
                                  <w:rFonts w:ascii="Calibri" w:hAnsi="Calibri"/>
                                  <w:b/>
                                  <w:caps/>
                                  <w:color w:val="595959" w:themeColor="text1" w:themeTint="A6"/>
                                  <w:sz w:val="32"/>
                                </w:rPr>
                                <w:t>ator's Guide</w:t>
                              </w:r>
                            </w:sdtContent>
                          </w:sdt>
                        </w:p>
                        <w:p w14:paraId="1100D398" w14:textId="10CD5C07" w:rsidR="00C67177" w:rsidRPr="002441C3" w:rsidRDefault="00C67177" w:rsidP="002441C3">
                          <w:pPr>
                            <w:pStyle w:val="TableGrid"/>
                            <w:rPr>
                              <w:caps/>
                              <w:color w:val="595959" w:themeColor="text1" w:themeTint="A6"/>
                            </w:rPr>
                          </w:pPr>
                          <w:r>
                            <w:rPr>
                              <w:caps/>
                              <w:color w:val="595959" w:themeColor="text1" w:themeTint="A6"/>
                            </w:rPr>
                            <w:t>ADMIN USER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FF97A7" id="Rectangle 197" o:spid="_x0000_s1027" style="position:absolute;margin-left:3.6pt;margin-top:9.4pt;width:539.95pt;height:45.2pt;z-index:251659264;visibility:visible;mso-wrap-style:square;mso-width-percent:0;mso-height-percent:0;mso-wrap-distance-left:9.35pt;mso-wrap-distance-top:0;mso-wrap-distance-right:9.35pt;mso-wrap-distance-bottom:0;mso-position-horizontal:absolute;mso-position-horizontal-relative:margin;mso-position-vertical:absolute;mso-position-vertical-relative:page;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" o:allowoverlap="f" fillcolor="white [3212]" stroked="f" strokeweight="2.5pt">
              <v:textbox>
                <w:txbxContent>
                  <w:p w14:paraId="188A6992" w14:textId="633B51B6" w:rsidR="00C67177" w:rsidRPr="00C67177" w:rsidRDefault="00C67177" w:rsidP="002441C3">
                    <w:pPr>
                      <w:pStyle w:val="TableGrid"/>
                      <w:rPr>
                        <w:rFonts w:ascii="Calibri" w:hAnsi="Calibri"/>
                        <w:b/>
                        <w:caps/>
                        <w:color w:val="595959" w:themeColor="text1" w:themeTint="A6"/>
                        <w:sz w:val="32"/>
                      </w:rPr>
                    </w:pPr>
                    <w:sdt>
                      <w:sdtPr>
                        <w:rPr>
                          <w:rFonts w:ascii="Calibri" w:hAnsi="Calibri"/>
                          <w:b/>
                          <w:caps/>
                          <w:color w:val="595959" w:themeColor="text1" w:themeTint="A6"/>
                          <w:sz w:val="32"/>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r w:rsidRPr="00C67177">
                          <w:rPr>
                            <w:rFonts w:ascii="Calibri" w:hAnsi="Calibri"/>
                            <w:b/>
                            <w:caps/>
                            <w:color w:val="595959" w:themeColor="text1" w:themeTint="A6"/>
                            <w:sz w:val="32"/>
                          </w:rPr>
                          <w:t>Online Investig</w:t>
                        </w:r>
                        <w:r>
                          <w:rPr>
                            <w:rFonts w:ascii="Calibri" w:hAnsi="Calibri"/>
                            <w:b/>
                            <w:caps/>
                            <w:color w:val="595959" w:themeColor="text1" w:themeTint="A6"/>
                            <w:sz w:val="32"/>
                          </w:rPr>
                          <w:t>ator's Guide</w:t>
                        </w:r>
                      </w:sdtContent>
                    </w:sdt>
                  </w:p>
                  <w:p w14:paraId="1100D398" w14:textId="10CD5C07" w:rsidR="00C67177" w:rsidRPr="002441C3" w:rsidRDefault="00C67177" w:rsidP="002441C3">
                    <w:pPr>
                      <w:pStyle w:val="TableGrid"/>
                      <w:rPr>
                        <w:caps/>
                        <w:color w:val="595959" w:themeColor="text1" w:themeTint="A6"/>
                      </w:rPr>
                    </w:pPr>
                    <w:r>
                      <w:rPr>
                        <w:caps/>
                        <w:color w:val="595959" w:themeColor="text1" w:themeTint="A6"/>
                      </w:rPr>
                      <w:t>ADMIN USER GUIDE</w:t>
                    </w:r>
                  </w:p>
                </w:txbxContent>
              </v:textbox>
              <w10:wrap anchorx="margin" anchory="page"/>
            </v:rect>
          </w:pict>
        </mc:Fallback>
      </mc:AlternateContent>
    </w:r>
    <w:r w:rsidRPr="00C67177">
      <w:drawing>
        <wp:anchor distT="0" distB="0" distL="114300" distR="114300" simplePos="0" relativeHeight="251661312" behindDoc="0" locked="0" layoutInCell="1" allowOverlap="1" wp14:anchorId="28153F93" wp14:editId="41D37296">
          <wp:simplePos x="0" y="0"/>
          <wp:positionH relativeFrom="column">
            <wp:posOffset>-977265</wp:posOffset>
          </wp:positionH>
          <wp:positionV relativeFrom="paragraph">
            <wp:posOffset>-818075</wp:posOffset>
          </wp:positionV>
          <wp:extent cx="915035" cy="972185"/>
          <wp:effectExtent l="0" t="0" r="0" b="0"/>
          <wp:wrapNone/>
          <wp:docPr id="26" name="Picture 26" descr="Screen%20Shot%202018-01-04%20at%201.18.3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8-01-04%20at%201.18.37%20PM.png"/>
                  <pic:cNvPicPr>
                    <a:picLocks noChangeAspect="1" noChangeArrowheads="1"/>
                  </pic:cNvPicPr>
                </pic:nvPicPr>
                <pic:blipFill rotWithShape="1">
                  <a:blip r:embed="rId1">
                    <a:extLst>
                      <a:ext uri="{28A0092B-C50C-407E-A947-70E740481C1C}">
                        <a14:useLocalDpi xmlns:a14="http://schemas.microsoft.com/office/drawing/2010/main" val="0"/>
                      </a:ext>
                    </a:extLst>
                  </a:blip>
                  <a:srcRect r="82906"/>
                  <a:stretch/>
                </pic:blipFill>
                <pic:spPr bwMode="auto">
                  <a:xfrm>
                    <a:off x="0" y="0"/>
                    <a:ext cx="915035" cy="9721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76A665E"/>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7D3E2154"/>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068BABC"/>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2BFCBCBC"/>
    <w:lvl w:ilvl="0">
      <w:start w:val="1"/>
      <w:numFmt w:val="decimal"/>
      <w:pStyle w:val="ListNumber2"/>
      <w:lvlText w:val="%1."/>
      <w:lvlJc w:val="left"/>
      <w:pPr>
        <w:tabs>
          <w:tab w:val="num" w:pos="720"/>
        </w:tabs>
        <w:ind w:left="720" w:hanging="360"/>
      </w:pPr>
    </w:lvl>
  </w:abstractNum>
  <w:abstractNum w:abstractNumId="4">
    <w:nsid w:val="FFFFFF80"/>
    <w:multiLevelType w:val="singleLevel"/>
    <w:tmpl w:val="8BE07B3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2360A31A"/>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09ACB1C"/>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9418EAA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9">
    <w:nsid w:val="FFFFFF89"/>
    <w:multiLevelType w:val="singleLevel"/>
    <w:tmpl w:val="3A065F3A"/>
    <w:lvl w:ilvl="0">
      <w:start w:val="1"/>
      <w:numFmt w:val="bullet"/>
      <w:pStyle w:val="ListBullet"/>
      <w:lvlText w:val=""/>
      <w:lvlJc w:val="left"/>
      <w:pPr>
        <w:tabs>
          <w:tab w:val="num" w:pos="360"/>
        </w:tabs>
        <w:ind w:left="360" w:hanging="360"/>
      </w:pPr>
      <w:rPr>
        <w:rFonts w:ascii="Symbol" w:hAnsi="Symbol" w:hint="default"/>
        <w:color w:val="auto"/>
      </w:rPr>
    </w:lvl>
  </w:abstractNum>
  <w:abstractNum w:abstractNumId="10">
    <w:nsid w:val="077C4A4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1D266BE4"/>
    <w:multiLevelType w:val="hybridMultilevel"/>
    <w:tmpl w:val="CE1CB4DE"/>
    <w:lvl w:ilvl="0" w:tplc="E07EDD24">
      <w:start w:val="1"/>
      <w:numFmt w:val="decimal"/>
      <w:pStyle w:val="ScreenStepsListNumber2"/>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76576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629702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3DAF1B24"/>
    <w:multiLevelType w:val="hybridMultilevel"/>
    <w:tmpl w:val="BACCDE8E"/>
    <w:lvl w:ilvl="0" w:tplc="A264778A">
      <w:start w:val="1"/>
      <w:numFmt w:val="decimal"/>
      <w:pStyle w:val="ScreenStepsListNumber3"/>
      <w:lvlText w:val="%1."/>
      <w:lvlJc w:val="left"/>
      <w:pPr>
        <w:tabs>
          <w:tab w:val="num" w:pos="1080"/>
        </w:tabs>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3502084"/>
    <w:multiLevelType w:val="hybridMultilevel"/>
    <w:tmpl w:val="50F6846E"/>
    <w:lvl w:ilvl="0" w:tplc="A6D012C6">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5B10F67"/>
    <w:multiLevelType w:val="hybridMultilevel"/>
    <w:tmpl w:val="1414C382"/>
    <w:lvl w:ilvl="0" w:tplc="1FEE4BC2">
      <w:start w:val="1"/>
      <w:numFmt w:val="decimal"/>
      <w:pStyle w:val="ScreenStepsListNumber4"/>
      <w:lvlText w:val="%1."/>
      <w:lvlJc w:val="left"/>
      <w:pPr>
        <w:tabs>
          <w:tab w:val="num" w:pos="1440"/>
        </w:tabs>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7C5329B"/>
    <w:multiLevelType w:val="hybridMultilevel"/>
    <w:tmpl w:val="F0FEC0DA"/>
    <w:lvl w:ilvl="0" w:tplc="EB3E32B6">
      <w:start w:val="1"/>
      <w:numFmt w:val="decimal"/>
      <w:pStyle w:val="ScreenStepsListNumb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8E4144"/>
    <w:multiLevelType w:val="hybridMultilevel"/>
    <w:tmpl w:val="25BA9ACE"/>
    <w:lvl w:ilvl="0" w:tplc="60EEE670">
      <w:start w:val="1"/>
      <w:numFmt w:val="decimal"/>
      <w:pStyle w:val="ScreenStepsListNumber5"/>
      <w:lvlText w:val="%1."/>
      <w:lvlJc w:val="left"/>
      <w:pPr>
        <w:tabs>
          <w:tab w:val="num" w:pos="1800"/>
        </w:tabs>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B6C24AC"/>
    <w:multiLevelType w:val="multilevel"/>
    <w:tmpl w:val="70ECACCA"/>
    <w:lvl w:ilvl="0">
      <w:start w:val="1"/>
      <w:numFmt w:val="decimal"/>
      <w:lvlText w:val="%1."/>
      <w:lvlJc w:val="left"/>
      <w:pPr>
        <w:tabs>
          <w:tab w:val="num" w:pos="360"/>
        </w:tabs>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9"/>
    <w:lvlOverride w:ilvl="0">
      <w:startOverride w:val="1"/>
    </w:lvlOverride>
  </w:num>
  <w:num w:numId="3">
    <w:abstractNumId w:val="8"/>
  </w:num>
  <w:num w:numId="4">
    <w:abstractNumId w:val="3"/>
  </w:num>
  <w:num w:numId="5">
    <w:abstractNumId w:val="2"/>
  </w:num>
  <w:num w:numId="6">
    <w:abstractNumId w:val="1"/>
  </w:num>
  <w:num w:numId="7">
    <w:abstractNumId w:val="0"/>
  </w:num>
  <w:num w:numId="8">
    <w:abstractNumId w:val="7"/>
  </w:num>
  <w:num w:numId="9">
    <w:abstractNumId w:val="6"/>
  </w:num>
  <w:num w:numId="10">
    <w:abstractNumId w:val="5"/>
  </w:num>
  <w:num w:numId="11">
    <w:abstractNumId w:val="4"/>
  </w:num>
  <w:num w:numId="12">
    <w:abstractNumId w:val="19"/>
  </w:num>
  <w:num w:numId="13">
    <w:abstractNumId w:val="10"/>
  </w:num>
  <w:num w:numId="14">
    <w:abstractNumId w:val="13"/>
  </w:num>
  <w:num w:numId="15">
    <w:abstractNumId w:val="15"/>
  </w:num>
  <w:num w:numId="16">
    <w:abstractNumId w:val="17"/>
  </w:num>
  <w:num w:numId="17">
    <w:abstractNumId w:val="12"/>
  </w:num>
  <w:num w:numId="18">
    <w:abstractNumId w:val="11"/>
  </w:num>
  <w:num w:numId="19">
    <w:abstractNumId w:val="14"/>
  </w:num>
  <w:num w:numId="20">
    <w:abstractNumId w:val="16"/>
  </w:num>
  <w:num w:numId="21">
    <w:abstractNumId w:val="18"/>
  </w:num>
  <w:num w:numId="22">
    <w:abstractNumId w:val="11"/>
    <w:lvlOverride w:ilvl="0">
      <w:startOverride w:val="1"/>
    </w:lvlOverride>
  </w:num>
  <w:num w:numId="23">
    <w:abstractNumId w:val="17"/>
    <w:lvlOverride w:ilvl="0">
      <w:startOverride w:val="1"/>
    </w:lvlOverride>
  </w:num>
  <w:num w:numId="24">
    <w:abstractNumId w:val="17"/>
    <w:lvlOverride w:ilvl="0">
      <w:startOverride w:val="1"/>
    </w:lvlOverride>
  </w:num>
  <w:num w:numId="25">
    <w:abstractNumId w:val="17"/>
    <w:lvlOverride w:ilvl="0">
      <w:startOverride w:val="1"/>
    </w:lvlOverride>
  </w:num>
  <w:num w:numId="26">
    <w:abstractNumId w:val="17"/>
    <w:lvlOverride w:ilvl="0">
      <w:startOverride w:val="1"/>
    </w:lvlOverride>
  </w:num>
  <w:num w:numId="27">
    <w:abstractNumId w:val="17"/>
    <w:lvlOverride w:ilvl="0">
      <w:startOverride w:val="1"/>
    </w:lvlOverride>
  </w:num>
  <w:num w:numId="28">
    <w:abstractNumId w:val="17"/>
    <w:lvlOverride w:ilvl="0">
      <w:startOverride w:val="1"/>
    </w:lvlOverride>
  </w:num>
  <w:num w:numId="29">
    <w:abstractNumId w:val="17"/>
    <w:lvlOverride w:ilvl="0">
      <w:startOverride w:val="1"/>
    </w:lvlOverride>
  </w:num>
  <w:num w:numId="30">
    <w:abstractNumId w:val="17"/>
    <w:lvlOverride w:ilvl="0">
      <w:startOverride w:val="1"/>
    </w:lvlOverride>
  </w:num>
  <w:num w:numId="31">
    <w:abstractNumId w:val="17"/>
    <w:lvlOverride w:ilvl="0">
      <w:startOverride w:val="1"/>
    </w:lvlOverride>
  </w:num>
  <w:num w:numId="32">
    <w:abstractNumId w:val="17"/>
    <w:lvlOverride w:ilvl="0">
      <w:startOverride w:val="1"/>
    </w:lvlOverride>
  </w:num>
  <w:num w:numId="33">
    <w:abstractNumId w:val="17"/>
    <w:lvlOverride w:ilvl="0">
      <w:startOverride w:val="1"/>
    </w:lvlOverride>
  </w:num>
  <w:num w:numId="34">
    <w:abstractNumId w:val="17"/>
    <w:lvlOverride w:ilvl="0">
      <w:startOverride w:val="1"/>
    </w:lvlOverride>
  </w:num>
  <w:num w:numId="35">
    <w:abstractNumId w:val="17"/>
    <w:lvlOverride w:ilvl="0">
      <w:startOverride w:val="1"/>
    </w:lvlOverride>
  </w:num>
  <w:num w:numId="36">
    <w:abstractNumId w:val="17"/>
    <w:lvlOverride w:ilvl="0">
      <w:startOverride w:val="1"/>
    </w:lvlOverride>
  </w:num>
  <w:num w:numId="37">
    <w:abstractNumId w:val="1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20"/>
  <w:displayHorizontalDrawingGridEvery w:val="2"/>
  <w:displayVerticalDrawingGridEvery w:val="2"/>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30FC"/>
    <w:rsid w:val="0002404C"/>
    <w:rsid w:val="00035959"/>
    <w:rsid w:val="0004530E"/>
    <w:rsid w:val="00047578"/>
    <w:rsid w:val="00055249"/>
    <w:rsid w:val="00065615"/>
    <w:rsid w:val="00093131"/>
    <w:rsid w:val="000C707A"/>
    <w:rsid w:val="000E3193"/>
    <w:rsid w:val="00121CB6"/>
    <w:rsid w:val="00144C46"/>
    <w:rsid w:val="00165340"/>
    <w:rsid w:val="00170E14"/>
    <w:rsid w:val="00184F98"/>
    <w:rsid w:val="001A36B3"/>
    <w:rsid w:val="001B255D"/>
    <w:rsid w:val="001D7D03"/>
    <w:rsid w:val="001E6CC2"/>
    <w:rsid w:val="00207033"/>
    <w:rsid w:val="00216D19"/>
    <w:rsid w:val="00237EAA"/>
    <w:rsid w:val="00244FAB"/>
    <w:rsid w:val="002701BD"/>
    <w:rsid w:val="00280DC4"/>
    <w:rsid w:val="00295F26"/>
    <w:rsid w:val="002A3B31"/>
    <w:rsid w:val="002E1970"/>
    <w:rsid w:val="003235AF"/>
    <w:rsid w:val="00337322"/>
    <w:rsid w:val="003411A7"/>
    <w:rsid w:val="003530FC"/>
    <w:rsid w:val="003956A9"/>
    <w:rsid w:val="003C18C7"/>
    <w:rsid w:val="003E124E"/>
    <w:rsid w:val="003E66FA"/>
    <w:rsid w:val="00423B29"/>
    <w:rsid w:val="004273B1"/>
    <w:rsid w:val="00427FA4"/>
    <w:rsid w:val="0046608D"/>
    <w:rsid w:val="00503256"/>
    <w:rsid w:val="00552017"/>
    <w:rsid w:val="00570F73"/>
    <w:rsid w:val="005B0C93"/>
    <w:rsid w:val="005C1EE9"/>
    <w:rsid w:val="005D5793"/>
    <w:rsid w:val="005E42DD"/>
    <w:rsid w:val="00644AC3"/>
    <w:rsid w:val="00654459"/>
    <w:rsid w:val="00670FB9"/>
    <w:rsid w:val="006E1F01"/>
    <w:rsid w:val="006F61EB"/>
    <w:rsid w:val="007015D9"/>
    <w:rsid w:val="007204F4"/>
    <w:rsid w:val="00727288"/>
    <w:rsid w:val="00781126"/>
    <w:rsid w:val="00782C8E"/>
    <w:rsid w:val="00783EF4"/>
    <w:rsid w:val="007934BF"/>
    <w:rsid w:val="00794B3B"/>
    <w:rsid w:val="007D0890"/>
    <w:rsid w:val="007F7807"/>
    <w:rsid w:val="008049EB"/>
    <w:rsid w:val="00810C29"/>
    <w:rsid w:val="00884F67"/>
    <w:rsid w:val="008C7171"/>
    <w:rsid w:val="008F30A8"/>
    <w:rsid w:val="009065B9"/>
    <w:rsid w:val="00911F9B"/>
    <w:rsid w:val="00926E49"/>
    <w:rsid w:val="00956DE7"/>
    <w:rsid w:val="009C681C"/>
    <w:rsid w:val="00A079EB"/>
    <w:rsid w:val="00A15157"/>
    <w:rsid w:val="00A26A59"/>
    <w:rsid w:val="00A473D5"/>
    <w:rsid w:val="00A47792"/>
    <w:rsid w:val="00A52D13"/>
    <w:rsid w:val="00A66BF6"/>
    <w:rsid w:val="00AB0262"/>
    <w:rsid w:val="00B0001B"/>
    <w:rsid w:val="00BA009E"/>
    <w:rsid w:val="00BC5AE4"/>
    <w:rsid w:val="00C014B2"/>
    <w:rsid w:val="00C01C38"/>
    <w:rsid w:val="00C135D7"/>
    <w:rsid w:val="00C16DA1"/>
    <w:rsid w:val="00C26A6B"/>
    <w:rsid w:val="00C6360D"/>
    <w:rsid w:val="00C67177"/>
    <w:rsid w:val="00CC2374"/>
    <w:rsid w:val="00CD5C2A"/>
    <w:rsid w:val="00CF0CC9"/>
    <w:rsid w:val="00D17813"/>
    <w:rsid w:val="00D32FF7"/>
    <w:rsid w:val="00DE4542"/>
    <w:rsid w:val="00E46207"/>
    <w:rsid w:val="00E72790"/>
    <w:rsid w:val="00E86DAC"/>
    <w:rsid w:val="00E93699"/>
    <w:rsid w:val="00EA3050"/>
    <w:rsid w:val="00EC4987"/>
    <w:rsid w:val="00ED4EF7"/>
    <w:rsid w:val="00F03413"/>
    <w:rsid w:val="00F06ED6"/>
    <w:rsid w:val="00F35700"/>
    <w:rsid w:val="00F445ED"/>
    <w:rsid w:val="00F63BF3"/>
    <w:rsid w:val="00F73F39"/>
    <w:rsid w:val="00F75402"/>
    <w:rsid w:val="00F810C2"/>
    <w:rsid w:val="00FA3E89"/>
    <w:rsid w:val="00FB0E54"/>
    <w:rsid w:val="00FB2C45"/>
    <w:rsid w:val="00FB2D63"/>
    <w:rsid w:val="00FD3C5D"/>
    <w:rsid w:val="00FE0A8E"/>
    <w:rsid w:val="00FF044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5A1C7A9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0" w:defUnhideWhenUsed="0" w:defQFormat="0" w:count="382">
    <w:lsdException w:name="Normal" w:uiPriority="0" w:qFormat="1"/>
    <w:lsdException w:name="heading 1" w:uiPriority="1" w:qFormat="1"/>
    <w:lsdException w:name="heading 2" w:uiPriority="1" w:qFormat="1"/>
    <w:lsdException w:name="heading 3" w:uiPriority="1" w:qFormat="1"/>
    <w:lsdException w:name="heading 4" w:semiHidden="1" w:uiPriority="0" w:unhideWhenUsed="1" w:qFormat="1"/>
    <w:lsdException w:name="heading 5" w:semiHidden="1" w:uiPriority="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9"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D3C5D"/>
  </w:style>
  <w:style w:type="paragraph" w:styleId="Heading1">
    <w:name w:val="heading 1"/>
    <w:next w:val="Normal"/>
    <w:link w:val="Heading1Char"/>
    <w:uiPriority w:val="1"/>
    <w:qFormat/>
    <w:rsid w:val="00047578"/>
    <w:pPr>
      <w:pBdr>
        <w:bottom w:val="single" w:sz="4" w:space="1" w:color="D9D9D9"/>
      </w:pBdr>
      <w:outlineLvl w:val="0"/>
    </w:pPr>
    <w:rPr>
      <w:rFonts w:asciiTheme="majorHAnsi" w:eastAsiaTheme="majorEastAsia" w:hAnsiTheme="majorHAnsi" w:cstheme="majorBidi"/>
      <w:bCs/>
      <w:color w:val="000000" w:themeColor="text1"/>
      <w:sz w:val="48"/>
      <w:szCs w:val="48"/>
    </w:rPr>
  </w:style>
  <w:style w:type="paragraph" w:styleId="Heading2">
    <w:name w:val="heading 2"/>
    <w:next w:val="Normal"/>
    <w:link w:val="Heading2Char"/>
    <w:uiPriority w:val="1"/>
    <w:qFormat/>
    <w:rsid w:val="008049EB"/>
    <w:pPr>
      <w:spacing w:before="280" w:after="120"/>
      <w:outlineLvl w:val="1"/>
    </w:pPr>
    <w:rPr>
      <w:rFonts w:asciiTheme="majorHAnsi" w:eastAsiaTheme="majorEastAsia" w:hAnsiTheme="majorHAnsi" w:cstheme="majorBidi"/>
      <w:bCs/>
      <w:color w:val="000000" w:themeColor="text2"/>
      <w:sz w:val="32"/>
    </w:rPr>
  </w:style>
  <w:style w:type="paragraph" w:styleId="Heading3">
    <w:name w:val="heading 3"/>
    <w:basedOn w:val="Normal"/>
    <w:next w:val="Normal"/>
    <w:link w:val="Heading3Char"/>
    <w:uiPriority w:val="1"/>
    <w:qFormat/>
    <w:rsid w:val="00427FA4"/>
    <w:pPr>
      <w:keepNext/>
      <w:keepLines/>
      <w:spacing w:before="280" w:after="120"/>
      <w:outlineLvl w:val="2"/>
    </w:pPr>
    <w:rPr>
      <w:rFonts w:asciiTheme="majorHAnsi" w:eastAsiaTheme="majorEastAsia" w:hAnsiTheme="majorHAnsi" w:cstheme="majorBidi"/>
      <w:bCs/>
      <w:color w:val="000000" w:themeColor="text2"/>
      <w:sz w:val="32"/>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DDDDDD"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B2B2B2"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3E66FA"/>
    <w:pPr>
      <w:spacing w:before="480" w:after="60" w:line="240" w:lineRule="auto"/>
      <w:contextualSpacing/>
    </w:pPr>
    <w:rPr>
      <w:rFonts w:asciiTheme="majorHAnsi" w:eastAsiaTheme="majorEastAsia" w:hAnsiTheme="majorHAnsi" w:cstheme="majorBidi"/>
      <w:color w:val="B2B2B2" w:themeColor="accent2"/>
      <w:kern w:val="28"/>
      <w:sz w:val="72"/>
      <w:szCs w:val="52"/>
    </w:rPr>
  </w:style>
  <w:style w:type="character" w:customStyle="1" w:styleId="TitleChar">
    <w:name w:val="Title Char"/>
    <w:basedOn w:val="DefaultParagraphFont"/>
    <w:link w:val="Title"/>
    <w:uiPriority w:val="1"/>
    <w:rsid w:val="003E66FA"/>
    <w:rPr>
      <w:rFonts w:asciiTheme="majorHAnsi" w:eastAsiaTheme="majorEastAsia" w:hAnsiTheme="majorHAnsi" w:cstheme="majorBidi"/>
      <w:color w:val="B2B2B2"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B2B2B2"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047578"/>
    <w:rPr>
      <w:rFonts w:asciiTheme="majorHAnsi" w:eastAsiaTheme="majorEastAsia" w:hAnsiTheme="majorHAnsi" w:cstheme="majorBidi"/>
      <w:bCs/>
      <w:color w:val="000000" w:themeColor="text1"/>
      <w:sz w:val="48"/>
      <w:szCs w:val="48"/>
    </w:rPr>
  </w:style>
  <w:style w:type="character" w:customStyle="1" w:styleId="Heading2Char">
    <w:name w:val="Heading 2 Char"/>
    <w:basedOn w:val="DefaultParagraphFont"/>
    <w:link w:val="Heading2"/>
    <w:uiPriority w:val="1"/>
    <w:rsid w:val="008049EB"/>
    <w:rPr>
      <w:rFonts w:asciiTheme="majorHAnsi" w:eastAsiaTheme="majorEastAsia" w:hAnsiTheme="majorHAnsi" w:cstheme="majorBidi"/>
      <w:bCs/>
      <w:color w:val="000000" w:themeColor="text2"/>
      <w:sz w:val="32"/>
    </w:rPr>
  </w:style>
  <w:style w:type="character" w:customStyle="1" w:styleId="Heading3Char">
    <w:name w:val="Heading 3 Char"/>
    <w:basedOn w:val="DefaultParagraphFont"/>
    <w:link w:val="Heading3"/>
    <w:uiPriority w:val="1"/>
    <w:rsid w:val="00427FA4"/>
    <w:rPr>
      <w:rFonts w:asciiTheme="majorHAnsi" w:eastAsiaTheme="majorEastAsia" w:hAnsiTheme="majorHAnsi" w:cstheme="majorBidi"/>
      <w:bCs/>
      <w:color w:val="000000" w:themeColor="text2"/>
      <w:sz w:val="32"/>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3E66FA"/>
  </w:style>
  <w:style w:type="paragraph" w:styleId="TOC1">
    <w:name w:val="toc 1"/>
    <w:basedOn w:val="Normal"/>
    <w:next w:val="Normal"/>
    <w:autoRedefine/>
    <w:uiPriority w:val="39"/>
    <w:unhideWhenUsed/>
    <w:rsid w:val="003E66FA"/>
    <w:pPr>
      <w:spacing w:before="120" w:after="0"/>
    </w:pPr>
    <w:rPr>
      <w:b/>
      <w:i/>
      <w:sz w:val="28"/>
      <w:szCs w:val="22"/>
    </w:rPr>
  </w:style>
  <w:style w:type="paragraph" w:styleId="TOC2">
    <w:name w:val="toc 2"/>
    <w:basedOn w:val="Normal"/>
    <w:next w:val="Normal"/>
    <w:autoRedefine/>
    <w:uiPriority w:val="39"/>
    <w:unhideWhenUsed/>
    <w:rsid w:val="003E66FA"/>
    <w:pPr>
      <w:spacing w:after="0"/>
      <w:ind w:left="240"/>
    </w:pPr>
    <w:rPr>
      <w:sz w:val="22"/>
      <w:szCs w:val="22"/>
    </w:rPr>
  </w:style>
  <w:style w:type="paragraph" w:styleId="TOC3">
    <w:name w:val="toc 3"/>
    <w:basedOn w:val="Normal"/>
    <w:next w:val="Normal"/>
    <w:autoRedefine/>
    <w:uiPriority w:val="39"/>
    <w:unhideWhenUsed/>
    <w:rsid w:val="003E66FA"/>
    <w:pPr>
      <w:spacing w:after="0"/>
      <w:ind w:left="480"/>
    </w:pPr>
    <w:rPr>
      <w:sz w:val="22"/>
      <w:szCs w:val="22"/>
    </w:rPr>
  </w:style>
  <w:style w:type="character" w:styleId="Hyperlink">
    <w:name w:val="Hyperlink"/>
    <w:basedOn w:val="DefaultParagraphFont"/>
    <w:uiPriority w:val="99"/>
    <w:unhideWhenUsed/>
    <w:rsid w:val="006F61EB"/>
    <w:rPr>
      <w:color w:val="5F5F5F" w:themeColor="hyperlink"/>
      <w:u w:val="single"/>
    </w:rPr>
  </w:style>
  <w:style w:type="paragraph" w:styleId="ListBullet">
    <w:name w:val="List Bullet"/>
    <w:basedOn w:val="Normal"/>
    <w:uiPriority w:val="1"/>
    <w:qFormat/>
    <w:rsid w:val="00F03413"/>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DDDDDD"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B2B2B2"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paragraph" w:customStyle="1" w:styleId="ArticleDescription">
    <w:name w:val="Article Description"/>
    <w:basedOn w:val="Normal"/>
    <w:next w:val="Normal"/>
    <w:qFormat/>
    <w:rsid w:val="003E66FA"/>
    <w:pPr>
      <w:spacing w:after="0"/>
    </w:pPr>
    <w:rPr>
      <w:i/>
      <w:color w:val="808080" w:themeColor="accent4"/>
    </w:rPr>
  </w:style>
  <w:style w:type="paragraph" w:customStyle="1" w:styleId="StepInstructions">
    <w:name w:val="Step Instructions"/>
    <w:basedOn w:val="Normal"/>
    <w:qFormat/>
    <w:rsid w:val="00337322"/>
    <w:rPr>
      <w:color w:val="4D4D4D" w:themeColor="accent6"/>
    </w:rPr>
  </w:style>
  <w:style w:type="paragraph" w:customStyle="1" w:styleId="StepImage">
    <w:name w:val="Step Image"/>
    <w:basedOn w:val="Normal"/>
    <w:qFormat/>
    <w:rsid w:val="003E66FA"/>
    <w:pPr>
      <w:spacing w:before="360" w:after="360"/>
    </w:pPr>
  </w:style>
  <w:style w:type="paragraph" w:styleId="TOC4">
    <w:name w:val="toc 4"/>
    <w:basedOn w:val="Normal"/>
    <w:next w:val="Normal"/>
    <w:autoRedefine/>
    <w:uiPriority w:val="39"/>
    <w:unhideWhenUsed/>
    <w:rsid w:val="009065B9"/>
    <w:pPr>
      <w:spacing w:after="0"/>
      <w:ind w:left="720"/>
    </w:pPr>
    <w:rPr>
      <w:sz w:val="20"/>
      <w:szCs w:val="20"/>
    </w:rPr>
  </w:style>
  <w:style w:type="paragraph" w:styleId="TOC5">
    <w:name w:val="toc 5"/>
    <w:basedOn w:val="Normal"/>
    <w:next w:val="Normal"/>
    <w:autoRedefine/>
    <w:uiPriority w:val="39"/>
    <w:unhideWhenUsed/>
    <w:rsid w:val="009065B9"/>
    <w:pPr>
      <w:spacing w:after="0"/>
      <w:ind w:left="960"/>
    </w:pPr>
    <w:rPr>
      <w:sz w:val="20"/>
      <w:szCs w:val="20"/>
    </w:rPr>
  </w:style>
  <w:style w:type="paragraph" w:styleId="TOC6">
    <w:name w:val="toc 6"/>
    <w:basedOn w:val="Normal"/>
    <w:next w:val="Normal"/>
    <w:autoRedefine/>
    <w:uiPriority w:val="39"/>
    <w:unhideWhenUsed/>
    <w:rsid w:val="009065B9"/>
    <w:pPr>
      <w:spacing w:after="0"/>
      <w:ind w:left="1200"/>
    </w:pPr>
    <w:rPr>
      <w:sz w:val="20"/>
      <w:szCs w:val="20"/>
    </w:rPr>
  </w:style>
  <w:style w:type="paragraph" w:styleId="TOC7">
    <w:name w:val="toc 7"/>
    <w:basedOn w:val="Normal"/>
    <w:next w:val="Normal"/>
    <w:autoRedefine/>
    <w:uiPriority w:val="39"/>
    <w:unhideWhenUsed/>
    <w:rsid w:val="009065B9"/>
    <w:pPr>
      <w:spacing w:after="0"/>
      <w:ind w:left="1440"/>
    </w:pPr>
    <w:rPr>
      <w:sz w:val="20"/>
      <w:szCs w:val="20"/>
    </w:rPr>
  </w:style>
  <w:style w:type="paragraph" w:styleId="TOC8">
    <w:name w:val="toc 8"/>
    <w:basedOn w:val="Normal"/>
    <w:next w:val="Normal"/>
    <w:autoRedefine/>
    <w:uiPriority w:val="39"/>
    <w:unhideWhenUsed/>
    <w:rsid w:val="009065B9"/>
    <w:pPr>
      <w:spacing w:after="0"/>
      <w:ind w:left="1680"/>
    </w:pPr>
    <w:rPr>
      <w:sz w:val="20"/>
      <w:szCs w:val="20"/>
    </w:rPr>
  </w:style>
  <w:style w:type="paragraph" w:styleId="TOC9">
    <w:name w:val="toc 9"/>
    <w:basedOn w:val="Normal"/>
    <w:next w:val="Normal"/>
    <w:autoRedefine/>
    <w:uiPriority w:val="39"/>
    <w:unhideWhenUsed/>
    <w:rsid w:val="009065B9"/>
    <w:pPr>
      <w:spacing w:after="0"/>
      <w:ind w:left="1920"/>
    </w:pPr>
    <w:rPr>
      <w:sz w:val="20"/>
      <w:szCs w:val="20"/>
    </w:rPr>
  </w:style>
  <w:style w:type="paragraph" w:customStyle="1" w:styleId="ArticleHeading">
    <w:name w:val="Article Heading"/>
    <w:basedOn w:val="Heading1"/>
    <w:next w:val="Heading1"/>
    <w:qFormat/>
    <w:rsid w:val="00AB0262"/>
  </w:style>
  <w:style w:type="paragraph" w:customStyle="1" w:styleId="StepHeading">
    <w:name w:val="Step Heading"/>
    <w:basedOn w:val="Heading2"/>
    <w:next w:val="Normal"/>
    <w:qFormat/>
    <w:rsid w:val="00AB0262"/>
  </w:style>
  <w:style w:type="paragraph" w:customStyle="1" w:styleId="ScreenStepsListBullet">
    <w:name w:val="ScreenSteps List Bullet"/>
    <w:basedOn w:val="ListBullet"/>
    <w:qFormat/>
    <w:rsid w:val="00FE0A8E"/>
  </w:style>
  <w:style w:type="paragraph" w:customStyle="1" w:styleId="ScreenStepsCode">
    <w:name w:val="ScreenSteps Code"/>
    <w:basedOn w:val="Normal"/>
    <w:qFormat/>
    <w:rsid w:val="00D17813"/>
    <w:pPr>
      <w:pBdr>
        <w:top w:val="single" w:sz="8" w:space="8" w:color="D0D0D0"/>
        <w:left w:val="single" w:sz="8" w:space="8" w:color="D0D0D0"/>
        <w:bottom w:val="single" w:sz="8" w:space="8" w:color="D0D0D0"/>
        <w:right w:val="single" w:sz="8" w:space="8" w:color="D0D0D0"/>
      </w:pBdr>
      <w:shd w:val="clear" w:color="auto" w:fill="F5F5F5"/>
      <w:spacing w:line="240" w:lineRule="auto"/>
    </w:pPr>
    <w:rPr>
      <w:rFonts w:ascii="Courier New" w:eastAsiaTheme="minorHAnsi" w:hAnsi="Courier New"/>
      <w:color w:val="333333"/>
    </w:rPr>
  </w:style>
  <w:style w:type="paragraph" w:customStyle="1" w:styleId="SubstepHeading">
    <w:name w:val="Substep Heading"/>
    <w:basedOn w:val="StepHeading"/>
    <w:qFormat/>
    <w:rsid w:val="00552017"/>
    <w:rPr>
      <w:sz w:val="28"/>
    </w:rPr>
  </w:style>
  <w:style w:type="paragraph" w:customStyle="1" w:styleId="ScreenStepsListNumber">
    <w:name w:val="ScreenSteps List Number"/>
    <w:basedOn w:val="Normal"/>
    <w:qFormat/>
    <w:rsid w:val="003235AF"/>
    <w:pPr>
      <w:numPr>
        <w:numId w:val="16"/>
      </w:numPr>
    </w:pPr>
  </w:style>
  <w:style w:type="paragraph" w:styleId="ListNumber2">
    <w:name w:val="List Number 2"/>
    <w:basedOn w:val="Normal"/>
    <w:uiPriority w:val="99"/>
    <w:semiHidden/>
    <w:unhideWhenUsed/>
    <w:rsid w:val="00CD5C2A"/>
    <w:pPr>
      <w:numPr>
        <w:numId w:val="4"/>
      </w:numPr>
      <w:contextualSpacing/>
    </w:pPr>
  </w:style>
  <w:style w:type="paragraph" w:customStyle="1" w:styleId="ScreenStepsListNumber2">
    <w:name w:val="ScreenSteps List Number 2"/>
    <w:basedOn w:val="Normal"/>
    <w:qFormat/>
    <w:rsid w:val="003235AF"/>
    <w:pPr>
      <w:numPr>
        <w:numId w:val="18"/>
      </w:numPr>
    </w:pPr>
  </w:style>
  <w:style w:type="paragraph" w:styleId="ListNumber3">
    <w:name w:val="List Number 3"/>
    <w:basedOn w:val="Normal"/>
    <w:uiPriority w:val="99"/>
    <w:semiHidden/>
    <w:unhideWhenUsed/>
    <w:rsid w:val="00956DE7"/>
    <w:pPr>
      <w:numPr>
        <w:numId w:val="5"/>
      </w:numPr>
      <w:contextualSpacing/>
    </w:pPr>
  </w:style>
  <w:style w:type="paragraph" w:customStyle="1" w:styleId="ScreenStepsListNumber3">
    <w:name w:val="ScreenSteps List Number 3"/>
    <w:basedOn w:val="Normal"/>
    <w:qFormat/>
    <w:rsid w:val="003235AF"/>
    <w:pPr>
      <w:numPr>
        <w:numId w:val="19"/>
      </w:numPr>
    </w:pPr>
  </w:style>
  <w:style w:type="paragraph" w:styleId="ListNumber4">
    <w:name w:val="List Number 4"/>
    <w:basedOn w:val="Normal"/>
    <w:uiPriority w:val="99"/>
    <w:semiHidden/>
    <w:unhideWhenUsed/>
    <w:rsid w:val="00956DE7"/>
    <w:pPr>
      <w:numPr>
        <w:numId w:val="6"/>
      </w:numPr>
      <w:contextualSpacing/>
    </w:pPr>
  </w:style>
  <w:style w:type="paragraph" w:customStyle="1" w:styleId="ScreenStepsListNumber4">
    <w:name w:val="ScreenSteps List Number 4"/>
    <w:basedOn w:val="Normal"/>
    <w:qFormat/>
    <w:rsid w:val="003235AF"/>
    <w:pPr>
      <w:numPr>
        <w:numId w:val="20"/>
      </w:numPr>
    </w:pPr>
  </w:style>
  <w:style w:type="paragraph" w:styleId="ListNumber5">
    <w:name w:val="List Number 5"/>
    <w:basedOn w:val="Normal"/>
    <w:uiPriority w:val="99"/>
    <w:semiHidden/>
    <w:unhideWhenUsed/>
    <w:rsid w:val="00956DE7"/>
    <w:pPr>
      <w:numPr>
        <w:numId w:val="7"/>
      </w:numPr>
      <w:contextualSpacing/>
    </w:pPr>
  </w:style>
  <w:style w:type="paragraph" w:customStyle="1" w:styleId="ScreenStepsListBullet2">
    <w:name w:val="ScreenSteps List Bullet 2"/>
    <w:basedOn w:val="ListBullet2"/>
    <w:qFormat/>
    <w:rsid w:val="00956DE7"/>
  </w:style>
  <w:style w:type="paragraph" w:customStyle="1" w:styleId="ScreenStepsListBullet3">
    <w:name w:val="ScreenSteps List Bullet 3"/>
    <w:basedOn w:val="ListBullet3"/>
    <w:qFormat/>
    <w:rsid w:val="00956DE7"/>
  </w:style>
  <w:style w:type="paragraph" w:styleId="ListBullet2">
    <w:name w:val="List Bullet 2"/>
    <w:basedOn w:val="Normal"/>
    <w:uiPriority w:val="99"/>
    <w:semiHidden/>
    <w:unhideWhenUsed/>
    <w:rsid w:val="00956DE7"/>
    <w:pPr>
      <w:numPr>
        <w:numId w:val="8"/>
      </w:numPr>
      <w:contextualSpacing/>
    </w:pPr>
  </w:style>
  <w:style w:type="paragraph" w:styleId="ListBullet3">
    <w:name w:val="List Bullet 3"/>
    <w:basedOn w:val="Normal"/>
    <w:uiPriority w:val="99"/>
    <w:semiHidden/>
    <w:unhideWhenUsed/>
    <w:rsid w:val="00956DE7"/>
    <w:pPr>
      <w:numPr>
        <w:numId w:val="9"/>
      </w:numPr>
      <w:contextualSpacing/>
    </w:pPr>
  </w:style>
  <w:style w:type="paragraph" w:customStyle="1" w:styleId="ScreenStepsListBullet4">
    <w:name w:val="ScreenSteps List Bullet 4"/>
    <w:basedOn w:val="ListBullet4"/>
    <w:qFormat/>
    <w:rsid w:val="00956DE7"/>
  </w:style>
  <w:style w:type="paragraph" w:styleId="ListBullet4">
    <w:name w:val="List Bullet 4"/>
    <w:basedOn w:val="Normal"/>
    <w:uiPriority w:val="99"/>
    <w:semiHidden/>
    <w:unhideWhenUsed/>
    <w:rsid w:val="00956DE7"/>
    <w:pPr>
      <w:numPr>
        <w:numId w:val="10"/>
      </w:numPr>
      <w:contextualSpacing/>
    </w:pPr>
  </w:style>
  <w:style w:type="paragraph" w:customStyle="1" w:styleId="ScreenStepsListBullet5">
    <w:name w:val="ScreenSteps List Bullet 5"/>
    <w:basedOn w:val="ListBullet5"/>
    <w:qFormat/>
    <w:rsid w:val="00956DE7"/>
  </w:style>
  <w:style w:type="paragraph" w:styleId="ListBullet5">
    <w:name w:val="List Bullet 5"/>
    <w:basedOn w:val="Normal"/>
    <w:uiPriority w:val="99"/>
    <w:semiHidden/>
    <w:unhideWhenUsed/>
    <w:rsid w:val="00956DE7"/>
    <w:pPr>
      <w:numPr>
        <w:numId w:val="11"/>
      </w:numPr>
      <w:contextualSpacing/>
    </w:pPr>
  </w:style>
  <w:style w:type="paragraph" w:customStyle="1" w:styleId="ScreenStepsListNumber5">
    <w:name w:val="ScreenSteps List Number 5"/>
    <w:basedOn w:val="Normal"/>
    <w:qFormat/>
    <w:rsid w:val="003235AF"/>
    <w:pPr>
      <w:numPr>
        <w:numId w:val="21"/>
      </w:numPr>
    </w:pPr>
  </w:style>
  <w:style w:type="character" w:customStyle="1" w:styleId="ScreenStepsCodeRun">
    <w:name w:val="ScreenSteps Code Run"/>
    <w:basedOn w:val="DefaultParagraphFont"/>
    <w:uiPriority w:val="1"/>
    <w:qFormat/>
    <w:rsid w:val="008F30A8"/>
    <w:rPr>
      <w:rFonts w:ascii="Courier" w:hAnsi="Courier"/>
      <w:bdr w:val="none" w:sz="0" w:space="0" w:color="auto"/>
      <w:shd w:val="clear" w:color="auto" w:fill="E0E0E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1.xml"/><Relationship Id="rId34" Type="http://schemas.openxmlformats.org/officeDocument/2006/relationships/footer" Target="footer2.xm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 Id="rId2" Type="http://schemas.openxmlformats.org/officeDocument/2006/relationships/image" Target="../media/image27.jpeg"/><Relationship Id="rId3" Type="http://schemas.openxmlformats.org/officeDocument/2006/relationships/image" Target="../media/image28.jpeg"/></Relationships>
</file>

<file path=word/theme/theme1.xml><?xml version="1.0" encoding="utf-8"?>
<a:theme xmlns:a="http://schemas.openxmlformats.org/drawingml/2006/main" name="Capital">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CD04031B-96F3-DA40-AD5E-8164F7084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HD:Applications:Microsoft Office 2011:Office:Media:Templates:Print Layout View:Miscellaneous:Term Paper.dotx</Template>
  <TotalTime>80</TotalTime>
  <Pages>18</Pages>
  <Words>1143</Words>
  <Characters>6521</Characters>
  <Application>Microsoft Macintosh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7649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Online Investigator's Guide</dc:title>
  <dc:subject/>
  <dc:creator/>
  <cp:keywords/>
  <dc:description/>
  <cp:lastModifiedBy>Barrett, Saundra</cp:lastModifiedBy>
  <cp:revision>59</cp:revision>
  <cp:lastPrinted>2010-05-07T17:41:00Z</cp:lastPrinted>
  <dcterms:created xsi:type="dcterms:W3CDTF">2010-11-19T19:52:00Z</dcterms:created>
  <dcterms:modified xsi:type="dcterms:W3CDTF">2018-01-11T14:39:00Z</dcterms:modified>
  <cp:category/>
</cp:coreProperties>
</file>